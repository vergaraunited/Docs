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5AEA43" w14:textId="1D0A4D90" w:rsidR="00E81978" w:rsidRDefault="00E728B4">
      <w:pPr>
        <w:pStyle w:val="Title"/>
      </w:pPr>
      <w:sdt>
        <w:sdtPr>
          <w:alias w:val="Title:"/>
          <w:tag w:val="Title:"/>
          <w:id w:val="726351117"/>
          <w:placeholder>
            <w:docPart w:val="ACBC79EFB2AE421D8E0E7454A1B5B0A6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EndPr/>
        <w:sdtContent>
          <w:r w:rsidR="006020B2">
            <w:t>United Window Mobile Delivery System</w:t>
          </w:r>
        </w:sdtContent>
      </w:sdt>
    </w:p>
    <w:p w14:paraId="75DA0007" w14:textId="0B1D4634" w:rsidR="00B823AA" w:rsidRDefault="006020B2" w:rsidP="00B823AA">
      <w:pPr>
        <w:pStyle w:val="Title2"/>
      </w:pPr>
      <w:r>
        <w:t>Ed Vergara</w:t>
      </w:r>
    </w:p>
    <w:p w14:paraId="473FF7C4" w14:textId="35F6758D" w:rsidR="00E81978" w:rsidRDefault="006020B2" w:rsidP="00B823AA">
      <w:pPr>
        <w:pStyle w:val="Title2"/>
      </w:pPr>
      <w:r>
        <w:t>United Window Manufacturing</w:t>
      </w:r>
    </w:p>
    <w:p w14:paraId="7C10F157" w14:textId="48BA6335" w:rsidR="00E81978" w:rsidRDefault="006020B2">
      <w:pPr>
        <w:pStyle w:val="Title"/>
      </w:pPr>
      <w:r>
        <w:t>Baseline/Analysis</w:t>
      </w:r>
    </w:p>
    <w:p w14:paraId="3107A053" w14:textId="5679A87E" w:rsidR="00E81978" w:rsidRDefault="00E81978" w:rsidP="00B823AA">
      <w:pPr>
        <w:pStyle w:val="Title2"/>
      </w:pPr>
    </w:p>
    <w:sdt>
      <w:sdtPr>
        <w:alias w:val="Abstract:"/>
        <w:tag w:val="Abstract:"/>
        <w:id w:val="202146031"/>
        <w:placeholder>
          <w:docPart w:val="022EE67FFE1640439C81DAA70024B1D2"/>
        </w:placeholder>
        <w:temporary/>
        <w:showingPlcHdr/>
        <w15:appearance w15:val="hidden"/>
      </w:sdtPr>
      <w:sdtEndPr/>
      <w:sdtContent>
        <w:p w14:paraId="0C9E649A" w14:textId="77777777" w:rsidR="00E81978" w:rsidRDefault="005D3A03">
          <w:pPr>
            <w:pStyle w:val="SectionTitle"/>
          </w:pPr>
          <w:r>
            <w:t>Abstract</w:t>
          </w:r>
        </w:p>
      </w:sdtContent>
    </w:sdt>
    <w:p w14:paraId="33861042" w14:textId="48641243" w:rsidR="00E81978" w:rsidRDefault="006020B2">
      <w:pPr>
        <w:pStyle w:val="NoSpacing"/>
      </w:pPr>
      <w:r>
        <w:t xml:space="preserve">Baseline analysis for Picking, Delivery and </w:t>
      </w:r>
      <w:r w:rsidR="00A5425B">
        <w:t>Accounts Receivable</w:t>
      </w:r>
      <w:r>
        <w:t>.</w:t>
      </w:r>
    </w:p>
    <w:p w14:paraId="392A832D" w14:textId="5F7A3889" w:rsidR="00E81978" w:rsidRDefault="005D3A03">
      <w:r>
        <w:rPr>
          <w:rStyle w:val="Emphasis"/>
        </w:rPr>
        <w:t>Keywords</w:t>
      </w:r>
      <w:r>
        <w:t xml:space="preserve">:  </w:t>
      </w:r>
      <w:r w:rsidR="006020B2">
        <w:t xml:space="preserve">Mobile Delivery, Picking, Manifest, Backorder, </w:t>
      </w:r>
      <w:r w:rsidR="00A5425B">
        <w:t xml:space="preserve">Proof of Delivery, </w:t>
      </w:r>
      <w:r w:rsidR="006020B2">
        <w:t>Account</w:t>
      </w:r>
      <w:r w:rsidR="00B87E92">
        <w:t>s Receivable</w:t>
      </w:r>
      <w:r w:rsidR="006020B2">
        <w:t>, Invoicing</w:t>
      </w:r>
    </w:p>
    <w:p w14:paraId="2EF72EF7" w14:textId="77777777" w:rsidR="00E81978" w:rsidRDefault="006020B2">
      <w:pPr>
        <w:pStyle w:val="SectionTitle"/>
      </w:pPr>
      <w:r>
        <w:lastRenderedPageBreak/>
        <w:t>United Window Mobile Delivery</w:t>
      </w:r>
    </w:p>
    <w:p w14:paraId="33CE7AAB" w14:textId="0209B671" w:rsidR="006020B2" w:rsidRDefault="006020B2">
      <w:r>
        <w:t xml:space="preserve">Current baseline analysis of United Window Manufacturing Manifest Creation, </w:t>
      </w:r>
      <w:r w:rsidR="002A6F47">
        <w:t>Scanning</w:t>
      </w:r>
      <w:r>
        <w:t xml:space="preserve"> to Truck, Proof of Delivery, </w:t>
      </w:r>
      <w:r w:rsidR="00A5425B">
        <w:t xml:space="preserve">Accounts Receivable and </w:t>
      </w:r>
      <w:r>
        <w:t>Invoicing</w:t>
      </w:r>
      <w:r w:rsidR="00A5425B">
        <w:t>,</w:t>
      </w:r>
      <w:r>
        <w:t xml:space="preserve"> and Backorder processing. </w:t>
      </w:r>
    </w:p>
    <w:p w14:paraId="0DBBCBE5" w14:textId="0E395538" w:rsidR="00E81978" w:rsidRDefault="006020B2">
      <w:pPr>
        <w:pStyle w:val="Heading1"/>
      </w:pPr>
      <w:r>
        <w:t>Baseline Analysis</w:t>
      </w:r>
    </w:p>
    <w:p w14:paraId="3269E4DB" w14:textId="77777777" w:rsidR="0097419F" w:rsidRDefault="006020B2">
      <w:r>
        <w:t xml:space="preserve">There were </w:t>
      </w:r>
      <w:r w:rsidR="00563E86">
        <w:t>three</w:t>
      </w:r>
      <w:r>
        <w:t xml:space="preserve"> main areas of exploration</w:t>
      </w:r>
      <w:r w:rsidR="0097419F">
        <w:t>;</w:t>
      </w:r>
      <w:r>
        <w:t xml:space="preserve"> </w:t>
      </w:r>
    </w:p>
    <w:p w14:paraId="4A029463" w14:textId="77777777" w:rsidR="0097419F" w:rsidRDefault="006020B2" w:rsidP="0097419F">
      <w:pPr>
        <w:pStyle w:val="ListParagraph"/>
        <w:numPr>
          <w:ilvl w:val="0"/>
          <w:numId w:val="18"/>
        </w:numPr>
      </w:pPr>
      <w:r w:rsidRPr="0097419F">
        <w:rPr>
          <w:b/>
          <w:bCs/>
        </w:rPr>
        <w:t>Manifest Creation</w:t>
      </w:r>
      <w:r w:rsidR="0097419F">
        <w:t>,</w:t>
      </w:r>
    </w:p>
    <w:p w14:paraId="223E9B3A" w14:textId="77777777" w:rsidR="0097419F" w:rsidRDefault="006020B2" w:rsidP="0097419F">
      <w:pPr>
        <w:pStyle w:val="ListParagraph"/>
        <w:numPr>
          <w:ilvl w:val="0"/>
          <w:numId w:val="18"/>
        </w:numPr>
      </w:pPr>
      <w:r w:rsidRPr="0097419F">
        <w:rPr>
          <w:b/>
          <w:bCs/>
        </w:rPr>
        <w:t>Accounting and Invoicing</w:t>
      </w:r>
      <w:r w:rsidR="0097419F">
        <w:t>,</w:t>
      </w:r>
    </w:p>
    <w:p w14:paraId="7889B6ED" w14:textId="0979D720" w:rsidR="00E81978" w:rsidRDefault="00563E86" w:rsidP="0097419F">
      <w:pPr>
        <w:pStyle w:val="ListParagraph"/>
        <w:numPr>
          <w:ilvl w:val="0"/>
          <w:numId w:val="18"/>
        </w:numPr>
      </w:pPr>
      <w:r w:rsidRPr="0097419F">
        <w:rPr>
          <w:b/>
          <w:bCs/>
        </w:rPr>
        <w:t>Packing the Trucks</w:t>
      </w:r>
      <w:r>
        <w:t>.</w:t>
      </w:r>
    </w:p>
    <w:p w14:paraId="3CDA5244" w14:textId="77777777" w:rsidR="00A5425B" w:rsidRDefault="00A5425B">
      <w:pPr>
        <w:rPr>
          <w:rFonts w:asciiTheme="majorHAnsi" w:eastAsiaTheme="majorEastAsia" w:hAnsiTheme="majorHAnsi" w:cstheme="majorBidi"/>
          <w:b/>
          <w:bCs/>
        </w:rPr>
      </w:pPr>
      <w:r>
        <w:br w:type="page"/>
      </w:r>
    </w:p>
    <w:p w14:paraId="563B9EC7" w14:textId="28ADFE81" w:rsidR="00E81978" w:rsidRPr="00C31D30" w:rsidRDefault="006020B2" w:rsidP="00C31D30">
      <w:pPr>
        <w:pStyle w:val="Heading2"/>
      </w:pPr>
      <w:r>
        <w:lastRenderedPageBreak/>
        <w:t>Manifest</w:t>
      </w:r>
      <w:r w:rsidR="0097419F">
        <w:t xml:space="preserve"> Creation</w:t>
      </w:r>
    </w:p>
    <w:p w14:paraId="22D27359" w14:textId="53BAA28F" w:rsidR="00B87E92" w:rsidRDefault="006020B2">
      <w:pPr>
        <w:pStyle w:val="NoSpacing"/>
      </w:pPr>
      <w:r>
        <w:t xml:space="preserve">Generating the Driver’s Manifest is performed by Renato </w:t>
      </w:r>
      <w:proofErr w:type="spellStart"/>
      <w:r>
        <w:t>Pezzia</w:t>
      </w:r>
      <w:proofErr w:type="spellEnd"/>
      <w:r>
        <w:t xml:space="preserve">.  </w:t>
      </w:r>
      <w:r w:rsidR="00B87E92">
        <w:t xml:space="preserve">On October 28, 2019 @ 2:30pm we met to review the current process of generating Driver Manifests for trucks using </w:t>
      </w:r>
      <w:proofErr w:type="spellStart"/>
      <w:r w:rsidR="00B87E92">
        <w:t>Winsys</w:t>
      </w:r>
      <w:proofErr w:type="spellEnd"/>
      <w:r w:rsidR="00B87E92">
        <w:t>.</w:t>
      </w:r>
    </w:p>
    <w:p w14:paraId="6AFF6378" w14:textId="19344A33" w:rsidR="00355DCA" w:rsidRPr="00C31D30" w:rsidRDefault="0097419F" w:rsidP="00C31D30">
      <w:pPr>
        <w:pStyle w:val="Heading3"/>
      </w:pPr>
      <w:bookmarkStart w:id="0" w:name="_Hlk23238779"/>
      <w:r>
        <w:t>Create Manifest</w:t>
      </w:r>
    </w:p>
    <w:bookmarkEnd w:id="0"/>
    <w:p w14:paraId="6297D592" w14:textId="2E7ABCA4" w:rsidR="00E81978" w:rsidRDefault="0097419F">
      <w:proofErr w:type="spellStart"/>
      <w:r>
        <w:t>Ronato</w:t>
      </w:r>
      <w:proofErr w:type="spellEnd"/>
      <w:r>
        <w:t xml:space="preserve"> uses </w:t>
      </w:r>
      <w:proofErr w:type="spellStart"/>
      <w:r>
        <w:t>Winsys’s</w:t>
      </w:r>
      <w:proofErr w:type="spellEnd"/>
      <w:r>
        <w:t xml:space="preserve"> Backlog Inquiry screen scanning for delivery date obligations and plans for the week.  Marks items based on Route Code and Promise Date.</w:t>
      </w:r>
    </w:p>
    <w:p w14:paraId="379EB06A" w14:textId="5DE2A826" w:rsidR="0097419F" w:rsidRDefault="0097419F"/>
    <w:p w14:paraId="1A0B69E1" w14:textId="1584A2D3" w:rsidR="0097419F" w:rsidRPr="00C31D30" w:rsidRDefault="0097419F" w:rsidP="0097419F">
      <w:pPr>
        <w:pStyle w:val="Heading4"/>
      </w:pPr>
      <w:r>
        <w:t>Filtering</w:t>
      </w:r>
    </w:p>
    <w:p w14:paraId="74B33765" w14:textId="77777777" w:rsidR="0097419F" w:rsidRDefault="0097419F" w:rsidP="0097419F">
      <w:r>
        <w:t>Select all none’s.</w:t>
      </w:r>
    </w:p>
    <w:p w14:paraId="567C7025" w14:textId="1C673905" w:rsidR="0097419F" w:rsidRDefault="0097419F">
      <w:r>
        <w:t xml:space="preserve">Invert and Delete </w:t>
      </w:r>
    </w:p>
    <w:p w14:paraId="26B5C695" w14:textId="78EDD11E" w:rsidR="0097419F" w:rsidRDefault="0097419F" w:rsidP="0097419F">
      <w:r>
        <w:t>Delete none interested items.</w:t>
      </w:r>
    </w:p>
    <w:p w14:paraId="5A7F27AD" w14:textId="1FC23812" w:rsidR="0097419F" w:rsidRDefault="0097419F" w:rsidP="0097419F">
      <w:r>
        <w:t>Clean log</w:t>
      </w:r>
    </w:p>
    <w:p w14:paraId="77B106FC" w14:textId="13D75DCF" w:rsidR="0097419F" w:rsidRDefault="0097419F">
      <w:r>
        <w:t>Sort by customer</w:t>
      </w:r>
    </w:p>
    <w:p w14:paraId="48368C8A" w14:textId="295D1596" w:rsidR="0097419F" w:rsidRDefault="0097419F">
      <w:r>
        <w:t>Customer could have multiple orders</w:t>
      </w:r>
    </w:p>
    <w:p w14:paraId="7311D39C" w14:textId="5CFEA036" w:rsidR="00540F5E" w:rsidRDefault="00540F5E">
      <w:r>
        <w:t>Schedule it, put it into Second Set</w:t>
      </w:r>
    </w:p>
    <w:p w14:paraId="2F5513C8" w14:textId="204F0918" w:rsidR="00540F5E" w:rsidRDefault="00540F5E" w:rsidP="00540F5E">
      <w:pPr>
        <w:pStyle w:val="ListParagraph"/>
        <w:numPr>
          <w:ilvl w:val="0"/>
          <w:numId w:val="19"/>
        </w:numPr>
      </w:pPr>
      <w:r>
        <w:t>Truck 3</w:t>
      </w:r>
    </w:p>
    <w:p w14:paraId="04EAB01A" w14:textId="2B7C5790" w:rsidR="00540F5E" w:rsidRDefault="00540F5E" w:rsidP="00540F5E">
      <w:pPr>
        <w:pStyle w:val="ListParagraph"/>
        <w:numPr>
          <w:ilvl w:val="0"/>
          <w:numId w:val="19"/>
        </w:numPr>
      </w:pPr>
      <w:r>
        <w:t>Truck 7</w:t>
      </w:r>
    </w:p>
    <w:p w14:paraId="5C37EBC7" w14:textId="17DB2CC0" w:rsidR="00540F5E" w:rsidRDefault="00540F5E" w:rsidP="00540F5E">
      <w:pPr>
        <w:pStyle w:val="ListParagraph"/>
        <w:numPr>
          <w:ilvl w:val="0"/>
          <w:numId w:val="19"/>
        </w:numPr>
      </w:pPr>
      <w:r>
        <w:t>Truck 2</w:t>
      </w:r>
    </w:p>
    <w:p w14:paraId="0345DA5D" w14:textId="575FE4C4" w:rsidR="00540F5E" w:rsidRDefault="00540F5E" w:rsidP="00540F5E">
      <w:pPr>
        <w:pStyle w:val="Heading4"/>
      </w:pPr>
      <w:r>
        <w:t>Shipping Manifest</w:t>
      </w:r>
    </w:p>
    <w:p w14:paraId="14D82386" w14:textId="2FF1C88D" w:rsidR="00540F5E" w:rsidRDefault="00540F5E" w:rsidP="00540F5E">
      <w:r>
        <w:t>By Truck code</w:t>
      </w:r>
    </w:p>
    <w:p w14:paraId="69A79652" w14:textId="3F70F16B" w:rsidR="00540F5E" w:rsidRDefault="00540F5E" w:rsidP="00540F5E">
      <w:r>
        <w:t>Notes abbreviated “Routed”, Can Close Truck.</w:t>
      </w:r>
    </w:p>
    <w:p w14:paraId="6AEA61B2" w14:textId="185E8683" w:rsidR="00540F5E" w:rsidRDefault="00540F5E" w:rsidP="00540F5E">
      <w:r>
        <w:t>Replace Routed: with Sealed# + Truck #” = Done.</w:t>
      </w:r>
    </w:p>
    <w:p w14:paraId="7D5B1C63" w14:textId="3AC1EE8E" w:rsidR="00540F5E" w:rsidRDefault="00540F5E" w:rsidP="00540F5E">
      <w:r>
        <w:lastRenderedPageBreak/>
        <w:t>Shipping Notices get added to Manifest.</w:t>
      </w:r>
    </w:p>
    <w:p w14:paraId="3CE98D29" w14:textId="43B1E2B0" w:rsidR="00540F5E" w:rsidRDefault="00540F5E" w:rsidP="00540F5E">
      <w:r>
        <w:t>Uses Map + Zip Code to order the route stops.</w:t>
      </w:r>
    </w:p>
    <w:p w14:paraId="1A525E7E" w14:textId="354A1D0F" w:rsidR="00540F5E" w:rsidRDefault="00540F5E" w:rsidP="00540F5E">
      <w:r>
        <w:t>Scan to Truck</w:t>
      </w:r>
    </w:p>
    <w:p w14:paraId="77498F41" w14:textId="136B1A37" w:rsidR="00540F5E" w:rsidRDefault="00540F5E" w:rsidP="00540F5E">
      <w:r>
        <w:tab/>
        <w:t>Truck Closed checkbox</w:t>
      </w:r>
    </w:p>
    <w:p w14:paraId="0ED96A0E" w14:textId="79598E52" w:rsidR="00540F5E" w:rsidRPr="00540F5E" w:rsidRDefault="00540F5E" w:rsidP="00540F5E">
      <w:r>
        <w:tab/>
        <w:t xml:space="preserve">Triggers </w:t>
      </w:r>
      <w:proofErr w:type="spellStart"/>
      <w:r>
        <w:t>IPad</w:t>
      </w:r>
      <w:proofErr w:type="spellEnd"/>
      <w:r>
        <w:t xml:space="preserve"> Create Manifest</w:t>
      </w:r>
    </w:p>
    <w:p w14:paraId="54677331" w14:textId="5ACFF838" w:rsidR="0097419F" w:rsidRDefault="00540F5E" w:rsidP="00540F5E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>Same Customer uses different address – need unique field.</w:t>
      </w:r>
    </w:p>
    <w:p w14:paraId="77725D5F" w14:textId="28B34640" w:rsidR="00540F5E" w:rsidRPr="00540F5E" w:rsidRDefault="00540F5E" w:rsidP="00540F5E">
      <w:pPr>
        <w:pStyle w:val="ListParagraph"/>
        <w:numPr>
          <w:ilvl w:val="0"/>
          <w:numId w:val="20"/>
        </w:numPr>
        <w:rPr>
          <w:b/>
          <w:bCs/>
        </w:rPr>
      </w:pPr>
      <w:r>
        <w:rPr>
          <w:b/>
          <w:bCs/>
        </w:rPr>
        <w:t>Delivery Sequence</w:t>
      </w:r>
    </w:p>
    <w:p w14:paraId="0AD5D18B" w14:textId="63159DAD" w:rsidR="00E81978" w:rsidRDefault="00B87E92">
      <w:r>
        <w:t xml:space="preserve">Using </w:t>
      </w:r>
      <w:proofErr w:type="spellStart"/>
      <w:r>
        <w:t>Winsys</w:t>
      </w:r>
      <w:proofErr w:type="spellEnd"/>
      <w:r>
        <w:t xml:space="preserve"> </w:t>
      </w:r>
      <w:r w:rsidR="005D3A03">
        <w:t xml:space="preserve"> </w:t>
      </w:r>
      <w:r w:rsidR="00BA45DB">
        <w:t xml:space="preserve"> (</w:t>
      </w:r>
      <w:proofErr w:type="spellStart"/>
      <w:r>
        <w:t>Pezzia</w:t>
      </w:r>
      <w:proofErr w:type="spellEnd"/>
      <w:r>
        <w:t>, 2019</w:t>
      </w:r>
      <w:r w:rsidR="00BA45DB">
        <w:t>)</w:t>
      </w:r>
    </w:p>
    <w:p w14:paraId="4F4EEF02" w14:textId="2233EE8E" w:rsidR="00422F75" w:rsidRDefault="00422F75"/>
    <w:p w14:paraId="45A3BECB" w14:textId="72829C1C" w:rsidR="00422F75" w:rsidRDefault="00422F75" w:rsidP="00422F75">
      <w:pPr>
        <w:pStyle w:val="Heading4"/>
      </w:pPr>
      <w:r>
        <w:t>Proposed UWMD Manifest Generation</w:t>
      </w:r>
    </w:p>
    <w:p w14:paraId="45B27361" w14:textId="4F7A3864" w:rsidR="00357816" w:rsidRDefault="00357816" w:rsidP="00422F75">
      <w:pPr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 w:rsidRPr="00357816"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Use shipping master file</w:t>
      </w:r>
    </w:p>
    <w:p w14:paraId="1ED22195" w14:textId="428D1DCB" w:rsidR="00357816" w:rsidRPr="00357816" w:rsidRDefault="00357816" w:rsidP="00357816">
      <w:pPr>
        <w:pStyle w:val="ListParagraph"/>
        <w:numPr>
          <w:ilvl w:val="0"/>
          <w:numId w:val="21"/>
        </w:numPr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Select Truck to Display</w:t>
      </w:r>
    </w:p>
    <w:p w14:paraId="4B776496" w14:textId="4D8DAEDD" w:rsidR="00357816" w:rsidRDefault="00357816" w:rsidP="00422F75">
      <w:pPr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>
        <w:rPr>
          <w:rFonts w:ascii="Consolas" w:hAnsi="Consolas" w:cs="Consolas"/>
          <w:b/>
          <w:bCs/>
          <w:noProof/>
          <w:color w:val="000000"/>
          <w:kern w:val="0"/>
          <w:sz w:val="19"/>
          <w:szCs w:val="19"/>
        </w:rPr>
        <w:drawing>
          <wp:inline distT="0" distB="0" distL="0" distR="0" wp14:anchorId="4A3A953C" wp14:editId="03C59264">
            <wp:extent cx="5943600" cy="28479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068EA" w14:textId="3ABCD242" w:rsidR="00357816" w:rsidRDefault="00357816" w:rsidP="00422F75">
      <w:pPr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</w:p>
    <w:p w14:paraId="78DAFBD3" w14:textId="26CBD2B1" w:rsidR="00357816" w:rsidRDefault="00357816" w:rsidP="00357816">
      <w:pPr>
        <w:pStyle w:val="ListParagraph"/>
        <w:numPr>
          <w:ilvl w:val="0"/>
          <w:numId w:val="21"/>
        </w:numPr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Select Ship Date</w:t>
      </w:r>
    </w:p>
    <w:p w14:paraId="745EA44B" w14:textId="4662ECF2" w:rsidR="00357816" w:rsidRDefault="00357816" w:rsidP="00357816">
      <w:pPr>
        <w:pStyle w:val="ListParagraph"/>
        <w:numPr>
          <w:ilvl w:val="0"/>
          <w:numId w:val="21"/>
        </w:numPr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If Truck is Closed Create the manifest</w:t>
      </w:r>
    </w:p>
    <w:p w14:paraId="5C28DD33" w14:textId="6F1B0E99" w:rsidR="00357816" w:rsidRDefault="00357816" w:rsidP="00357816">
      <w:pPr>
        <w:pStyle w:val="ListParagraph"/>
        <w:ind w:left="1080"/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>
        <w:rPr>
          <w:rFonts w:ascii="Consolas" w:hAnsi="Consolas" w:cs="Consolas"/>
          <w:b/>
          <w:bCs/>
          <w:noProof/>
          <w:color w:val="000000"/>
          <w:kern w:val="0"/>
          <w:sz w:val="19"/>
          <w:szCs w:val="19"/>
        </w:rPr>
        <w:lastRenderedPageBreak/>
        <w:drawing>
          <wp:inline distT="0" distB="0" distL="0" distR="0" wp14:anchorId="575A2E19" wp14:editId="0607AA40">
            <wp:extent cx="3743325" cy="3533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5F814" w14:textId="07F7CCE1" w:rsidR="00357816" w:rsidRDefault="00357816" w:rsidP="00357816">
      <w:pPr>
        <w:pStyle w:val="ListParagraph"/>
        <w:numPr>
          <w:ilvl w:val="1"/>
          <w:numId w:val="21"/>
        </w:numPr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Truck Code</w:t>
      </w:r>
    </w:p>
    <w:p w14:paraId="0A0FA0C6" w14:textId="487B8437" w:rsidR="00357816" w:rsidRDefault="00357816" w:rsidP="00357816">
      <w:pPr>
        <w:pStyle w:val="ListParagraph"/>
        <w:numPr>
          <w:ilvl w:val="1"/>
          <w:numId w:val="21"/>
        </w:numPr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Ship Date</w:t>
      </w:r>
    </w:p>
    <w:p w14:paraId="458C1FD3" w14:textId="7AD48799" w:rsidR="00357816" w:rsidRPr="00357816" w:rsidRDefault="00357816" w:rsidP="00357816">
      <w:pPr>
        <w:pStyle w:val="ListParagraph"/>
        <w:numPr>
          <w:ilvl w:val="1"/>
          <w:numId w:val="21"/>
        </w:numPr>
        <w:rPr>
          <w:rFonts w:ascii="Consolas" w:hAnsi="Consolas" w:cs="Consolas"/>
          <w:b/>
          <w:bCs/>
          <w:color w:val="000000"/>
          <w:kern w:val="0"/>
          <w:sz w:val="19"/>
          <w:szCs w:val="19"/>
        </w:rPr>
      </w:pPr>
      <w:r>
        <w:rPr>
          <w:rFonts w:ascii="Consolas" w:hAnsi="Consolas" w:cs="Consolas"/>
          <w:b/>
          <w:bCs/>
          <w:color w:val="000000"/>
          <w:kern w:val="0"/>
          <w:sz w:val="19"/>
          <w:szCs w:val="19"/>
        </w:rPr>
        <w:t>Notes contains a Seal#</w:t>
      </w:r>
    </w:p>
    <w:p w14:paraId="75309E07" w14:textId="40CE4ED1" w:rsidR="00422F75" w:rsidRDefault="00422F75" w:rsidP="00422F75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Join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scanfile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orderopt</w:t>
      </w:r>
      <w:proofErr w:type="spellEnd"/>
    </w:p>
    <w:p w14:paraId="6C926F00" w14:textId="77777777" w:rsidR="00422F75" w:rsidRDefault="00422F75" w:rsidP="00422F75">
      <w:pPr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SELECT </w:t>
      </w:r>
    </w:p>
    <w:p w14:paraId="03F6FA7A" w14:textId="77777777" w:rsidR="00422F75" w:rsidRDefault="00422F75" w:rsidP="00422F75">
      <w:pPr>
        <w:ind w:left="720"/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SCNFLE.ORD_NO, </w:t>
      </w:r>
    </w:p>
    <w:p w14:paraId="068A0F8A" w14:textId="77777777" w:rsidR="00422F75" w:rsidRDefault="00422F75" w:rsidP="00422F75">
      <w:pPr>
        <w:ind w:left="720"/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</w:rPr>
        <w:t>SCNFLE.MDL_CNT,</w:t>
      </w:r>
    </w:p>
    <w:p w14:paraId="28A2332F" w14:textId="77777777" w:rsidR="00422F75" w:rsidRDefault="00422F75" w:rsidP="00422F75">
      <w:pPr>
        <w:ind w:left="720"/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ORDOPT.DESC$ </w:t>
      </w:r>
    </w:p>
    <w:p w14:paraId="18F2454E" w14:textId="77777777" w:rsidR="00422F75" w:rsidRDefault="00422F75" w:rsidP="00422F75">
      <w:pPr>
        <w:ind w:left="720"/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FROM \"ORDOPT\" </w:t>
      </w:r>
    </w:p>
    <w:p w14:paraId="7FE3213B" w14:textId="77777777" w:rsidR="00422F75" w:rsidRDefault="00422F75" w:rsidP="00422F75">
      <w:pPr>
        <w:ind w:left="720"/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INNER JOIN \"SCNFLE\" </w:t>
      </w:r>
    </w:p>
    <w:p w14:paraId="679F03BC" w14:textId="77777777" w:rsidR="00422F75" w:rsidRDefault="00422F75" w:rsidP="00422F75">
      <w:pPr>
        <w:ind w:left="720"/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ON </w:t>
      </w:r>
    </w:p>
    <w:p w14:paraId="17ABC38D" w14:textId="5A5F3C61" w:rsidR="00422F75" w:rsidRDefault="00422F75" w:rsidP="00422F75">
      <w:pPr>
        <w:ind w:left="1440"/>
        <w:rPr>
          <w:rFonts w:ascii="Consolas" w:hAnsi="Consolas" w:cs="Consolas"/>
          <w:color w:val="A31515"/>
          <w:kern w:val="0"/>
          <w:sz w:val="19"/>
          <w:szCs w:val="19"/>
        </w:rPr>
      </w:pPr>
      <w:r>
        <w:rPr>
          <w:rFonts w:ascii="Consolas" w:hAnsi="Consolas" w:cs="Consolas"/>
          <w:color w:val="A31515"/>
          <w:kern w:val="0"/>
          <w:sz w:val="19"/>
          <w:szCs w:val="19"/>
        </w:rPr>
        <w:t>SCNFLE.ORD_NO=ORDOPT.ORD_NO</w:t>
      </w:r>
    </w:p>
    <w:p w14:paraId="129C4376" w14:textId="77777777" w:rsidR="00422F75" w:rsidRPr="00422F75" w:rsidRDefault="00422F75" w:rsidP="00422F75"/>
    <w:p w14:paraId="3D53745C" w14:textId="77777777" w:rsidR="00422F75" w:rsidRDefault="00422F75"/>
    <w:p w14:paraId="50D1D9AE" w14:textId="13799A41" w:rsidR="004E4F27" w:rsidRDefault="004E4F27" w:rsidP="004E4F27">
      <w:pPr>
        <w:pStyle w:val="Heading3"/>
      </w:pPr>
      <w:r>
        <w:lastRenderedPageBreak/>
        <w:t>Maria Shipping</w:t>
      </w:r>
    </w:p>
    <w:p w14:paraId="59D972B1" w14:textId="76FD3EDB" w:rsidR="00907C53" w:rsidRDefault="004E4F27" w:rsidP="004E4F27">
      <w:r>
        <w:t>Confirms everything was delivered</w:t>
      </w:r>
    </w:p>
    <w:p w14:paraId="67D5074E" w14:textId="6C614E9E" w:rsidR="00907C53" w:rsidRDefault="004E4F27" w:rsidP="006020B2">
      <w:pPr>
        <w:ind w:firstLine="0"/>
      </w:pPr>
      <w:r>
        <w:tab/>
      </w:r>
      <w:r w:rsidR="00907C53">
        <w:tab/>
        <w:t>Refused items.</w:t>
      </w:r>
    </w:p>
    <w:p w14:paraId="0A2E6E0B" w14:textId="6C11F55D" w:rsidR="00907C53" w:rsidRDefault="00907C53" w:rsidP="006020B2">
      <w:pPr>
        <w:ind w:firstLine="0"/>
      </w:pPr>
      <w:r>
        <w:tab/>
      </w:r>
      <w:r w:rsidR="004E4F27">
        <w:tab/>
      </w:r>
      <w:r>
        <w:t>Items returned.</w:t>
      </w:r>
    </w:p>
    <w:p w14:paraId="0278A150" w14:textId="41C49CE2" w:rsidR="00907C53" w:rsidRDefault="00907C53" w:rsidP="004E4F27">
      <w:pPr>
        <w:ind w:left="720"/>
      </w:pPr>
      <w:r>
        <w:t>Scan to self, create file</w:t>
      </w:r>
    </w:p>
    <w:p w14:paraId="3D0B71E4" w14:textId="50EF1768" w:rsidR="006020B2" w:rsidRDefault="004E4F27" w:rsidP="006020B2">
      <w:pPr>
        <w:ind w:firstLine="0"/>
      </w:pPr>
      <w:r>
        <w:tab/>
      </w:r>
      <w:r>
        <w:tab/>
      </w:r>
      <w:r>
        <w:tab/>
      </w:r>
      <w:r w:rsidR="00907C53">
        <w:t>Schedule after Manifest</w:t>
      </w:r>
    </w:p>
    <w:p w14:paraId="0BFED196" w14:textId="3027B7A3" w:rsidR="00907C53" w:rsidRDefault="004E4F27" w:rsidP="006020B2">
      <w:pPr>
        <w:ind w:firstLine="0"/>
      </w:pPr>
      <w:r>
        <w:tab/>
      </w:r>
      <w:r>
        <w:tab/>
      </w:r>
      <w:r>
        <w:tab/>
      </w:r>
      <w:r w:rsidR="00907C53">
        <w:t>Back Order – Broken/order #/ Truck Time</w:t>
      </w:r>
    </w:p>
    <w:p w14:paraId="13158743" w14:textId="3973F32F" w:rsidR="00907C53" w:rsidRDefault="004E4F27" w:rsidP="006020B2">
      <w:pPr>
        <w:ind w:firstLine="0"/>
      </w:pPr>
      <w:r>
        <w:tab/>
      </w:r>
      <w:r>
        <w:tab/>
      </w:r>
      <w:r>
        <w:tab/>
      </w:r>
      <w:r w:rsidR="00907C53">
        <w:t>Send to Kelly or Janice</w:t>
      </w:r>
    </w:p>
    <w:p w14:paraId="116105B1" w14:textId="505ED54A" w:rsidR="00907C53" w:rsidRDefault="004E4F27" w:rsidP="006020B2">
      <w:pPr>
        <w:ind w:firstLine="0"/>
      </w:pPr>
      <w:r>
        <w:tab/>
      </w:r>
      <w:r>
        <w:tab/>
      </w:r>
      <w:r>
        <w:tab/>
      </w:r>
      <w:r w:rsidR="00907C53">
        <w:t>Gayle creates Back Order</w:t>
      </w:r>
    </w:p>
    <w:p w14:paraId="2711B20E" w14:textId="7619D284" w:rsidR="00907C53" w:rsidRDefault="004E4F27" w:rsidP="006020B2">
      <w:pPr>
        <w:ind w:firstLine="0"/>
      </w:pPr>
      <w:r>
        <w:tab/>
      </w:r>
      <w:r>
        <w:tab/>
      </w:r>
      <w:r>
        <w:tab/>
      </w:r>
      <w:r w:rsidR="00907C53">
        <w:t>Broken Items</w:t>
      </w:r>
    </w:p>
    <w:p w14:paraId="13EABBFB" w14:textId="1599A78C" w:rsidR="00907C53" w:rsidRDefault="004E4F27" w:rsidP="006020B2">
      <w:pPr>
        <w:ind w:firstLine="0"/>
      </w:pPr>
      <w:r>
        <w:tab/>
      </w:r>
      <w:r>
        <w:tab/>
      </w:r>
      <w:r>
        <w:tab/>
      </w:r>
      <w:r>
        <w:tab/>
      </w:r>
      <w:r w:rsidR="00907C53">
        <w:t>Repaired</w:t>
      </w:r>
    </w:p>
    <w:p w14:paraId="4503356F" w14:textId="50364171" w:rsidR="00907C53" w:rsidRDefault="004E4F27" w:rsidP="006020B2">
      <w:pPr>
        <w:ind w:firstLine="0"/>
      </w:pPr>
      <w:r>
        <w:tab/>
      </w:r>
      <w:r>
        <w:tab/>
      </w:r>
      <w:r>
        <w:tab/>
      </w:r>
      <w:r>
        <w:tab/>
      </w:r>
      <w:r w:rsidR="00907C53">
        <w:t>Retrieved from Trucks</w:t>
      </w:r>
    </w:p>
    <w:p w14:paraId="58EF3B67" w14:textId="32DE88D1" w:rsidR="00907C53" w:rsidRDefault="00907C53" w:rsidP="006020B2">
      <w:pPr>
        <w:ind w:firstLine="0"/>
      </w:pPr>
      <w:r>
        <w:tab/>
        <w:t>Customer Service – Make it whole</w:t>
      </w:r>
    </w:p>
    <w:p w14:paraId="791FE89E" w14:textId="57513472" w:rsidR="00907C53" w:rsidRDefault="00907C53" w:rsidP="006020B2">
      <w:pPr>
        <w:ind w:firstLine="0"/>
      </w:pPr>
      <w:r>
        <w:tab/>
      </w:r>
      <w:r>
        <w:tab/>
        <w:t>Missing Something</w:t>
      </w:r>
    </w:p>
    <w:p w14:paraId="03F612E5" w14:textId="7029E849" w:rsidR="00A5425B" w:rsidRDefault="00907C53" w:rsidP="004E4F27">
      <w:pPr>
        <w:ind w:firstLine="0"/>
      </w:pPr>
      <w:r>
        <w:tab/>
      </w:r>
      <w:r>
        <w:tab/>
      </w:r>
      <w:proofErr w:type="spellStart"/>
      <w:r>
        <w:t>Zenayda</w:t>
      </w:r>
      <w:proofErr w:type="spellEnd"/>
      <w:r>
        <w:t xml:space="preserve"> - Scan Order send email</w:t>
      </w:r>
    </w:p>
    <w:p w14:paraId="12C131AF" w14:textId="77777777" w:rsidR="00422F75" w:rsidRPr="004E4F27" w:rsidRDefault="00422F75" w:rsidP="004E4F27">
      <w:pPr>
        <w:ind w:firstLine="0"/>
      </w:pPr>
    </w:p>
    <w:p w14:paraId="694C83A9" w14:textId="1E92E208" w:rsidR="006020B2" w:rsidRPr="00C31D30" w:rsidRDefault="006020B2" w:rsidP="006020B2">
      <w:pPr>
        <w:pStyle w:val="Heading2"/>
      </w:pPr>
      <w:r>
        <w:t>Picking</w:t>
      </w:r>
    </w:p>
    <w:p w14:paraId="1E187978" w14:textId="018984F3" w:rsidR="00B87E92" w:rsidRDefault="00B87E92" w:rsidP="00B87E92">
      <w:pPr>
        <w:pStyle w:val="NoSpacing"/>
      </w:pPr>
      <w:r>
        <w:t xml:space="preserve">Generating the Pick Sheets with Order Details is performed by Eduardo.  On October 28, 2019 @ 3:00pm we met to review the current process of generating Pick Sheets created by Renato for specific truck routes using </w:t>
      </w:r>
      <w:proofErr w:type="spellStart"/>
      <w:r>
        <w:t>Winsys</w:t>
      </w:r>
      <w:proofErr w:type="spellEnd"/>
      <w:r>
        <w:t>.</w:t>
      </w:r>
    </w:p>
    <w:p w14:paraId="3763C9EE" w14:textId="02CD3CB9" w:rsidR="006020B2" w:rsidRDefault="006020B2" w:rsidP="006020B2">
      <w:pPr>
        <w:pStyle w:val="NoSpacing"/>
      </w:pPr>
    </w:p>
    <w:p w14:paraId="0A4679A5" w14:textId="3E54B2B8" w:rsidR="006020B2" w:rsidRPr="00C31D30" w:rsidRDefault="000F6C54" w:rsidP="006020B2">
      <w:pPr>
        <w:pStyle w:val="Heading3"/>
      </w:pPr>
      <w:r>
        <w:t>Planning the Truck Packing</w:t>
      </w:r>
    </w:p>
    <w:p w14:paraId="5ED66D09" w14:textId="55437966" w:rsidR="000F6C54" w:rsidRDefault="000F6C54" w:rsidP="000F6C54">
      <w:pPr>
        <w:pStyle w:val="TableFigure"/>
      </w:pPr>
      <w:r w:rsidRPr="000F6C54">
        <w:t xml:space="preserve">Eduardo </w:t>
      </w:r>
      <w:r>
        <w:t>prints-out Truck Summary and assign pickers based on skills and training requirements</w:t>
      </w:r>
    </w:p>
    <w:p w14:paraId="6619C106" w14:textId="20269304" w:rsidR="000F6C54" w:rsidRDefault="000F6C54" w:rsidP="000F6C54">
      <w:pPr>
        <w:pStyle w:val="TableFigure"/>
      </w:pPr>
      <w:r w:rsidRPr="000F6C54">
        <w:lastRenderedPageBreak/>
        <w:t>based on the Shipping Manifest generated by Renato</w:t>
      </w:r>
      <w:r>
        <w:t>.  Eduardo makes handwritten notes for planning and organizing the days picks.  He uses an assistant.</w:t>
      </w:r>
    </w:p>
    <w:p w14:paraId="0D204420" w14:textId="0BC0F53A" w:rsidR="00FA6A6B" w:rsidRDefault="00FA6A6B" w:rsidP="000F6C54">
      <w:pPr>
        <w:pStyle w:val="TableFigure"/>
        <w:ind w:left="1080"/>
      </w:pPr>
      <w:r>
        <w:rPr>
          <w:noProof/>
        </w:rPr>
        <w:drawing>
          <wp:inline distT="0" distB="0" distL="0" distR="0" wp14:anchorId="4FB4D4D2" wp14:editId="6755687C">
            <wp:extent cx="5943600" cy="4457700"/>
            <wp:effectExtent l="0" t="0" r="0" b="0"/>
            <wp:docPr id="3" name="Picture 3" descr="Eduardo generates a Truck Summary report based on the entries made to the Driver Manifest by Rena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kingMasterSheet_EduardoSupervisor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30C8" w14:textId="3E2CD03B" w:rsidR="00FA6A6B" w:rsidRDefault="00FA6A6B" w:rsidP="000F6C54">
      <w:pPr>
        <w:pStyle w:val="TableFigure"/>
        <w:ind w:left="1080"/>
        <w:jc w:val="center"/>
      </w:pPr>
      <w:r w:rsidRPr="000F6C54">
        <w:rPr>
          <w:rStyle w:val="Emphasis"/>
        </w:rPr>
        <w:t>Figure 2</w:t>
      </w:r>
      <w:r w:rsidRPr="000F6C54">
        <w:t xml:space="preserve">. Truck Summary generated from </w:t>
      </w:r>
      <w:proofErr w:type="spellStart"/>
      <w:r w:rsidRPr="000F6C54">
        <w:t>Winsys</w:t>
      </w:r>
      <w:proofErr w:type="spellEnd"/>
      <w:r w:rsidRPr="000F6C54">
        <w:t xml:space="preserve"> </w:t>
      </w:r>
    </w:p>
    <w:p w14:paraId="1ADE5C12" w14:textId="745CC6D0" w:rsidR="000F6C54" w:rsidRPr="00C31D30" w:rsidRDefault="000F6C54" w:rsidP="000F6C54">
      <w:pPr>
        <w:pStyle w:val="Heading3"/>
      </w:pPr>
      <w:r>
        <w:t>Scanning to Truck</w:t>
      </w:r>
    </w:p>
    <w:p w14:paraId="6917A2AB" w14:textId="77777777" w:rsidR="000F6C54" w:rsidRDefault="000F6C54" w:rsidP="000F6C54">
      <w:pPr>
        <w:pStyle w:val="TableFigure"/>
        <w:ind w:left="1080"/>
        <w:rPr>
          <w:sz w:val="22"/>
          <w:szCs w:val="22"/>
        </w:rPr>
      </w:pPr>
      <w:r>
        <w:rPr>
          <w:sz w:val="22"/>
          <w:szCs w:val="22"/>
        </w:rPr>
        <w:t xml:space="preserve">Scanning to the truck.  Truck bays have a computer terminal connected to </w:t>
      </w:r>
      <w:proofErr w:type="spellStart"/>
      <w:r>
        <w:rPr>
          <w:sz w:val="22"/>
          <w:szCs w:val="22"/>
        </w:rPr>
        <w:t>winsys</w:t>
      </w:r>
      <w:proofErr w:type="spellEnd"/>
      <w:r>
        <w:rPr>
          <w:sz w:val="22"/>
          <w:szCs w:val="22"/>
        </w:rPr>
        <w:t xml:space="preserve"> with barcode scanner.  Windows are scanned onto the truck and fed into </w:t>
      </w:r>
      <w:proofErr w:type="spellStart"/>
      <w:r>
        <w:rPr>
          <w:sz w:val="22"/>
          <w:szCs w:val="22"/>
        </w:rPr>
        <w:t>winsys</w:t>
      </w:r>
      <w:proofErr w:type="spellEnd"/>
      <w:r>
        <w:rPr>
          <w:sz w:val="22"/>
          <w:szCs w:val="22"/>
        </w:rPr>
        <w:t xml:space="preserve"> directly.</w:t>
      </w:r>
    </w:p>
    <w:p w14:paraId="4AC85F59" w14:textId="304E5DAA" w:rsidR="000F6C54" w:rsidRDefault="0097419F" w:rsidP="000F6C54">
      <w:pPr>
        <w:pStyle w:val="TableFigure"/>
        <w:ind w:left="1080"/>
        <w:rPr>
          <w:sz w:val="22"/>
          <w:szCs w:val="22"/>
        </w:rPr>
      </w:pPr>
      <w:r>
        <w:rPr>
          <w:sz w:val="22"/>
          <w:szCs w:val="22"/>
        </w:rPr>
        <w:t>Once truck is completed it is sealed and the comment section is updated with the Seal Id.</w:t>
      </w:r>
    </w:p>
    <w:p w14:paraId="03FEC263" w14:textId="77777777" w:rsidR="000F6C54" w:rsidRDefault="000F6C54" w:rsidP="000F6C54">
      <w:pPr>
        <w:pStyle w:val="TableFigure"/>
        <w:ind w:left="1080"/>
      </w:pPr>
      <w:r w:rsidRPr="000F6C54">
        <w:rPr>
          <w:sz w:val="22"/>
          <w:szCs w:val="22"/>
        </w:rPr>
        <w:t xml:space="preserve">Updates the scan </w:t>
      </w:r>
      <w:proofErr w:type="spellStart"/>
      <w:r w:rsidRPr="000F6C54">
        <w:rPr>
          <w:sz w:val="22"/>
          <w:szCs w:val="22"/>
        </w:rPr>
        <w:t>winsys</w:t>
      </w:r>
      <w:proofErr w:type="spellEnd"/>
      <w:r w:rsidRPr="000F6C54">
        <w:rPr>
          <w:sz w:val="22"/>
          <w:szCs w:val="22"/>
        </w:rPr>
        <w:t xml:space="preserve"> file we will use to generate the manifest table data in SQL Server.</w:t>
      </w:r>
    </w:p>
    <w:p w14:paraId="227090EA" w14:textId="77777777" w:rsidR="000F6C54" w:rsidRPr="000F6C54" w:rsidRDefault="000F6C54" w:rsidP="000F6C54">
      <w:pPr>
        <w:pStyle w:val="TableFigure"/>
        <w:ind w:left="1080"/>
      </w:pPr>
    </w:p>
    <w:p w14:paraId="7BA50CB9" w14:textId="77777777" w:rsidR="000F6C54" w:rsidRDefault="000F6C54" w:rsidP="000F6C54">
      <w:pPr>
        <w:pStyle w:val="NoSpacing"/>
        <w:ind w:left="1080"/>
      </w:pPr>
      <w:r>
        <w:rPr>
          <w:noProof/>
        </w:rPr>
        <w:lastRenderedPageBreak/>
        <w:drawing>
          <wp:inline distT="0" distB="0" distL="0" distR="0" wp14:anchorId="64D92572" wp14:editId="797E7E72">
            <wp:extent cx="5943600" cy="4457700"/>
            <wp:effectExtent l="0" t="0" r="0" b="0"/>
            <wp:docPr id="4" name="Picture 4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anToTruckPerOrder_BayComputer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54FF" w14:textId="1BA988B7" w:rsidR="000F6C54" w:rsidRPr="000F6C54" w:rsidRDefault="000F6C54" w:rsidP="000F6C54">
      <w:pPr>
        <w:pStyle w:val="TableFigure"/>
        <w:ind w:left="1080"/>
        <w:jc w:val="center"/>
        <w:rPr>
          <w:sz w:val="22"/>
          <w:szCs w:val="22"/>
        </w:rPr>
      </w:pPr>
      <w:r w:rsidRPr="000F6C54">
        <w:rPr>
          <w:rStyle w:val="Emphasis"/>
          <w:sz w:val="22"/>
          <w:szCs w:val="22"/>
        </w:rPr>
        <w:t>Figure 3</w:t>
      </w:r>
      <w:r w:rsidRPr="000F6C54">
        <w:rPr>
          <w:sz w:val="22"/>
          <w:szCs w:val="22"/>
        </w:rPr>
        <w:t>. Scan to Truck</w:t>
      </w:r>
    </w:p>
    <w:p w14:paraId="4CB55BAC" w14:textId="7EC0AE39" w:rsidR="006020B2" w:rsidRDefault="006020B2" w:rsidP="000F6C54">
      <w:pPr>
        <w:pStyle w:val="ListParagraph"/>
        <w:ind w:left="1080"/>
        <w:rPr>
          <w:b/>
          <w:bCs/>
        </w:rPr>
      </w:pPr>
    </w:p>
    <w:p w14:paraId="3A66119A" w14:textId="072D53E3" w:rsidR="000F6C54" w:rsidRPr="00C31D30" w:rsidRDefault="000F6C54" w:rsidP="000F6C54">
      <w:pPr>
        <w:pStyle w:val="Heading3"/>
      </w:pPr>
      <w:r>
        <w:t>Status Dashboard</w:t>
      </w:r>
    </w:p>
    <w:p w14:paraId="40E8B49F" w14:textId="77777777" w:rsidR="000F6C54" w:rsidRDefault="000F6C54" w:rsidP="000F6C54">
      <w:pPr>
        <w:pStyle w:val="ListParagraph"/>
        <w:ind w:left="1080"/>
        <w:rPr>
          <w:b/>
          <w:bCs/>
        </w:rPr>
      </w:pPr>
    </w:p>
    <w:p w14:paraId="58A609A3" w14:textId="7A04BF2A" w:rsidR="000F6C54" w:rsidRDefault="000F6C54" w:rsidP="000F6C54">
      <w:r>
        <w:t>There is a dashboard using Excel which is manually updated to summarize current picking from bin to truck and their status.  (Eduardo, 2019)</w:t>
      </w:r>
    </w:p>
    <w:p w14:paraId="2326B2CF" w14:textId="1EA66F1E" w:rsidR="000F6C54" w:rsidRDefault="000F6C54" w:rsidP="000F6C54"/>
    <w:p w14:paraId="3F0D698E" w14:textId="77777777" w:rsidR="000F6C54" w:rsidRDefault="000F6C54" w:rsidP="000F6C54">
      <w:pPr>
        <w:pStyle w:val="TableFigure"/>
        <w:ind w:left="1080"/>
      </w:pPr>
      <w:r>
        <w:rPr>
          <w:noProof/>
        </w:rPr>
        <w:lastRenderedPageBreak/>
        <w:drawing>
          <wp:inline distT="0" distB="0" distL="0" distR="0" wp14:anchorId="4D082786" wp14:editId="4CE13072">
            <wp:extent cx="5943600" cy="4457700"/>
            <wp:effectExtent l="0" t="0" r="0" b="0"/>
            <wp:docPr id="1" name="Picture 1" descr="Dashboard for Picking to Truck.&#10;&#10;Located above the Truck Loading Sta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kingDockDashboard_Excel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52B8" w14:textId="77777777" w:rsidR="000F6C54" w:rsidRDefault="000F6C54" w:rsidP="000F6C54">
      <w:pPr>
        <w:pStyle w:val="TableFigure"/>
        <w:ind w:left="1080"/>
      </w:pPr>
      <w:r>
        <w:rPr>
          <w:rStyle w:val="Emphasis"/>
        </w:rPr>
        <w:t>Figure 1</w:t>
      </w:r>
      <w:r>
        <w:t>. Picking Dashboard located by the Truck Loading Bays.</w:t>
      </w:r>
    </w:p>
    <w:p w14:paraId="484D000F" w14:textId="77777777" w:rsidR="000F6C54" w:rsidRDefault="000F6C54" w:rsidP="000F6C54">
      <w:pPr>
        <w:pStyle w:val="TableFigure"/>
        <w:ind w:left="1080"/>
      </w:pPr>
      <w:r>
        <w:t>This manually maintained Spreadsheet is used to gather current status of the loading of trucks.</w:t>
      </w:r>
    </w:p>
    <w:p w14:paraId="7201830C" w14:textId="77777777" w:rsidR="000F6C54" w:rsidRDefault="000F6C54" w:rsidP="000F6C54"/>
    <w:p w14:paraId="134305E1" w14:textId="77777777" w:rsidR="006D774A" w:rsidRPr="00C31D30" w:rsidRDefault="006D774A" w:rsidP="006D774A">
      <w:pPr>
        <w:pStyle w:val="Heading2"/>
      </w:pPr>
      <w:r>
        <w:t>Accounts Receivable</w:t>
      </w:r>
    </w:p>
    <w:p w14:paraId="0D454535" w14:textId="77777777" w:rsidR="006D774A" w:rsidRDefault="006D774A" w:rsidP="006D774A">
      <w:pPr>
        <w:pStyle w:val="NoSpacing"/>
      </w:pPr>
      <w:r>
        <w:t xml:space="preserve">Accounts Receivable (A/I) is performed by Gail with assistance from </w:t>
      </w:r>
    </w:p>
    <w:p w14:paraId="357CCC22" w14:textId="2564CD6A" w:rsidR="006D774A" w:rsidRPr="00C31D30" w:rsidRDefault="006D774A" w:rsidP="006D774A">
      <w:pPr>
        <w:pStyle w:val="Heading3"/>
      </w:pPr>
      <w:r>
        <w:t>Billing</w:t>
      </w:r>
    </w:p>
    <w:p w14:paraId="0FB011F1" w14:textId="77777777" w:rsidR="006D774A" w:rsidRDefault="006D774A" w:rsidP="006D774A">
      <w:pPr>
        <w:pStyle w:val="ListParagraph"/>
        <w:numPr>
          <w:ilvl w:val="0"/>
          <w:numId w:val="16"/>
        </w:numPr>
      </w:pPr>
      <w:r>
        <w:t>Inbox (to be billed) Tray</w:t>
      </w:r>
    </w:p>
    <w:p w14:paraId="70ACF901" w14:textId="77777777" w:rsidR="006D774A" w:rsidRDefault="006D774A" w:rsidP="006D774A">
      <w:pPr>
        <w:pStyle w:val="ListParagraph"/>
        <w:numPr>
          <w:ilvl w:val="1"/>
          <w:numId w:val="16"/>
        </w:numPr>
      </w:pPr>
      <w:r>
        <w:t>Singles</w:t>
      </w:r>
    </w:p>
    <w:p w14:paraId="36D98CE1" w14:textId="77777777" w:rsidR="006D774A" w:rsidRDefault="006D774A" w:rsidP="006D774A">
      <w:pPr>
        <w:pStyle w:val="ListParagraph"/>
        <w:numPr>
          <w:ilvl w:val="1"/>
          <w:numId w:val="16"/>
        </w:numPr>
      </w:pPr>
      <w:r>
        <w:t>Married</w:t>
      </w:r>
    </w:p>
    <w:p w14:paraId="52FE74C5" w14:textId="77777777" w:rsidR="006D774A" w:rsidRDefault="006D774A" w:rsidP="006D774A">
      <w:pPr>
        <w:pStyle w:val="ListParagraph"/>
        <w:numPr>
          <w:ilvl w:val="1"/>
          <w:numId w:val="16"/>
        </w:numPr>
      </w:pPr>
      <w:r>
        <w:lastRenderedPageBreak/>
        <w:t>Manually Verified.</w:t>
      </w:r>
    </w:p>
    <w:p w14:paraId="06D28C07" w14:textId="77777777" w:rsidR="006D774A" w:rsidRDefault="006D774A" w:rsidP="006D774A">
      <w:pPr>
        <w:pStyle w:val="ListParagraph"/>
        <w:numPr>
          <w:ilvl w:val="0"/>
          <w:numId w:val="16"/>
        </w:numPr>
      </w:pPr>
      <w:r>
        <w:t>Invoicing</w:t>
      </w:r>
    </w:p>
    <w:p w14:paraId="56528F94" w14:textId="77777777" w:rsidR="006D774A" w:rsidRDefault="006D774A" w:rsidP="006D774A">
      <w:pPr>
        <w:pStyle w:val="ListParagraph"/>
        <w:numPr>
          <w:ilvl w:val="1"/>
          <w:numId w:val="16"/>
        </w:numPr>
      </w:pPr>
      <w:r>
        <w:t>Existing Orders on file.</w:t>
      </w:r>
    </w:p>
    <w:p w14:paraId="385B12F5" w14:textId="77777777" w:rsidR="006D774A" w:rsidRDefault="006D774A" w:rsidP="006D774A">
      <w:pPr>
        <w:pStyle w:val="ListParagraph"/>
        <w:numPr>
          <w:ilvl w:val="0"/>
          <w:numId w:val="16"/>
        </w:numPr>
      </w:pPr>
      <w:r>
        <w:t>Billing Screen</w:t>
      </w:r>
    </w:p>
    <w:p w14:paraId="18F313F4" w14:textId="77777777" w:rsidR="006D774A" w:rsidRDefault="006D774A" w:rsidP="006D774A">
      <w:pPr>
        <w:pStyle w:val="ListParagraph"/>
        <w:numPr>
          <w:ilvl w:val="1"/>
          <w:numId w:val="16"/>
        </w:numPr>
      </w:pPr>
      <w:r>
        <w:t>Add Orders</w:t>
      </w:r>
    </w:p>
    <w:p w14:paraId="40512E0A" w14:textId="77777777" w:rsidR="006D774A" w:rsidRDefault="006D774A" w:rsidP="006D774A">
      <w:pPr>
        <w:pStyle w:val="ListParagraph"/>
        <w:numPr>
          <w:ilvl w:val="2"/>
          <w:numId w:val="16"/>
        </w:numPr>
      </w:pPr>
      <w:r>
        <w:t>Single Order</w:t>
      </w:r>
    </w:p>
    <w:p w14:paraId="05600A88" w14:textId="77777777" w:rsidR="006D774A" w:rsidRDefault="006D774A" w:rsidP="006D774A">
      <w:pPr>
        <w:pStyle w:val="ListParagraph"/>
        <w:numPr>
          <w:ilvl w:val="3"/>
          <w:numId w:val="16"/>
        </w:numPr>
      </w:pPr>
      <w:r>
        <w:t>Order number</w:t>
      </w:r>
    </w:p>
    <w:p w14:paraId="5080AF2A" w14:textId="77777777" w:rsidR="006D774A" w:rsidRDefault="006D774A" w:rsidP="006D774A">
      <w:pPr>
        <w:pStyle w:val="ListParagraph"/>
        <w:numPr>
          <w:ilvl w:val="3"/>
          <w:numId w:val="16"/>
        </w:numPr>
      </w:pPr>
      <w:r>
        <w:t>Enter Invoice Date (Yesterday’s date)</w:t>
      </w:r>
    </w:p>
    <w:p w14:paraId="73CCBB17" w14:textId="77777777" w:rsidR="006D774A" w:rsidRDefault="006D774A" w:rsidP="006D774A">
      <w:pPr>
        <w:pStyle w:val="ListParagraph"/>
        <w:numPr>
          <w:ilvl w:val="2"/>
          <w:numId w:val="16"/>
        </w:numPr>
      </w:pPr>
      <w:r>
        <w:t>On a Truck</w:t>
      </w:r>
    </w:p>
    <w:p w14:paraId="10326396" w14:textId="77777777" w:rsidR="006D774A" w:rsidRDefault="006D774A" w:rsidP="006D774A">
      <w:pPr>
        <w:pStyle w:val="ListParagraph"/>
        <w:numPr>
          <w:ilvl w:val="1"/>
          <w:numId w:val="16"/>
        </w:numPr>
      </w:pPr>
      <w:r>
        <w:t>There are also Whole Filled Trucks “Drop &amp; Load”</w:t>
      </w:r>
    </w:p>
    <w:p w14:paraId="78231947" w14:textId="77777777" w:rsidR="006D774A" w:rsidRDefault="006D774A" w:rsidP="006D774A">
      <w:pPr>
        <w:pStyle w:val="ListParagraph"/>
        <w:numPr>
          <w:ilvl w:val="2"/>
          <w:numId w:val="16"/>
        </w:numPr>
      </w:pPr>
      <w:r>
        <w:t>Take empty trailer and refill</w:t>
      </w:r>
    </w:p>
    <w:p w14:paraId="758DA3F0" w14:textId="77777777" w:rsidR="006D774A" w:rsidRDefault="006D774A" w:rsidP="006D774A">
      <w:pPr>
        <w:pStyle w:val="ListParagraph"/>
        <w:numPr>
          <w:ilvl w:val="2"/>
          <w:numId w:val="16"/>
        </w:numPr>
      </w:pPr>
      <w:r>
        <w:t>Pickup POD’s</w:t>
      </w:r>
    </w:p>
    <w:p w14:paraId="55D724CC" w14:textId="77777777" w:rsidR="006D774A" w:rsidRDefault="006D774A" w:rsidP="006D774A">
      <w:pPr>
        <w:pStyle w:val="ListParagraph"/>
        <w:numPr>
          <w:ilvl w:val="2"/>
          <w:numId w:val="16"/>
        </w:numPr>
      </w:pPr>
      <w:r>
        <w:t>POD’s are billed immediately at time of Shipping.</w:t>
      </w:r>
    </w:p>
    <w:p w14:paraId="39AB94A1" w14:textId="77777777" w:rsidR="006D774A" w:rsidRDefault="006D774A" w:rsidP="006D774A">
      <w:pPr>
        <w:pStyle w:val="ListParagraph"/>
        <w:numPr>
          <w:ilvl w:val="2"/>
          <w:numId w:val="16"/>
        </w:numPr>
      </w:pPr>
      <w:r>
        <w:t>Need to capture shipping label as the POD signature.</w:t>
      </w:r>
    </w:p>
    <w:p w14:paraId="0671BB42" w14:textId="77777777" w:rsidR="006D774A" w:rsidRDefault="006D774A" w:rsidP="006D774A">
      <w:pPr>
        <w:pStyle w:val="ListParagraph"/>
        <w:numPr>
          <w:ilvl w:val="1"/>
          <w:numId w:val="16"/>
        </w:numPr>
      </w:pPr>
      <w:r>
        <w:t>Bill full Truck</w:t>
      </w:r>
    </w:p>
    <w:p w14:paraId="5429937D" w14:textId="77777777" w:rsidR="006D774A" w:rsidRDefault="006D774A" w:rsidP="006D774A">
      <w:pPr>
        <w:pStyle w:val="ListParagraph"/>
        <w:numPr>
          <w:ilvl w:val="2"/>
          <w:numId w:val="16"/>
        </w:numPr>
      </w:pPr>
      <w:r>
        <w:t>Select truck by Code</w:t>
      </w:r>
    </w:p>
    <w:p w14:paraId="5A0C0B4F" w14:textId="77777777" w:rsidR="006D774A" w:rsidRDefault="006D774A" w:rsidP="006D774A">
      <w:pPr>
        <w:pStyle w:val="ListParagraph"/>
        <w:numPr>
          <w:ilvl w:val="2"/>
          <w:numId w:val="16"/>
        </w:numPr>
      </w:pPr>
      <w:r>
        <w:t>Too many (extra POD)</w:t>
      </w:r>
    </w:p>
    <w:p w14:paraId="1B1ABAEE" w14:textId="77777777" w:rsidR="006D774A" w:rsidRDefault="006D774A" w:rsidP="006D774A">
      <w:pPr>
        <w:pStyle w:val="ListParagraph"/>
        <w:numPr>
          <w:ilvl w:val="3"/>
          <w:numId w:val="16"/>
        </w:numPr>
      </w:pPr>
      <w:r>
        <w:t xml:space="preserve">If counts “Available” </w:t>
      </w:r>
    </w:p>
    <w:p w14:paraId="6B81FF25" w14:textId="77777777" w:rsidR="006D774A" w:rsidRDefault="006D774A" w:rsidP="006D774A">
      <w:pPr>
        <w:pStyle w:val="ListParagraph"/>
        <w:numPr>
          <w:ilvl w:val="3"/>
          <w:numId w:val="16"/>
        </w:numPr>
      </w:pPr>
      <w:r>
        <w:t>Whole lot not</w:t>
      </w:r>
    </w:p>
    <w:p w14:paraId="7526219A" w14:textId="77777777" w:rsidR="006D774A" w:rsidRDefault="006D774A" w:rsidP="006D774A">
      <w:pPr>
        <w:pStyle w:val="ListParagraph"/>
        <w:numPr>
          <w:ilvl w:val="4"/>
          <w:numId w:val="16"/>
        </w:numPr>
      </w:pPr>
      <w:r>
        <w:t xml:space="preserve">Margaret gives POD (extra) </w:t>
      </w:r>
    </w:p>
    <w:p w14:paraId="52E41831" w14:textId="77777777" w:rsidR="006D774A" w:rsidRDefault="006D774A" w:rsidP="006D774A">
      <w:pPr>
        <w:pStyle w:val="ListParagraph"/>
        <w:numPr>
          <w:ilvl w:val="4"/>
          <w:numId w:val="16"/>
        </w:numPr>
      </w:pPr>
      <w:r>
        <w:t>Gail bill from POD</w:t>
      </w:r>
    </w:p>
    <w:p w14:paraId="1380E466" w14:textId="77777777" w:rsidR="006D774A" w:rsidRDefault="006D774A" w:rsidP="006D774A">
      <w:pPr>
        <w:pStyle w:val="ListParagraph"/>
        <w:numPr>
          <w:ilvl w:val="2"/>
          <w:numId w:val="16"/>
        </w:numPr>
      </w:pPr>
      <w:r>
        <w:t>Margaret creates Packet</w:t>
      </w:r>
    </w:p>
    <w:p w14:paraId="52C6D34D" w14:textId="77777777" w:rsidR="006D774A" w:rsidRDefault="006D774A" w:rsidP="006D774A">
      <w:pPr>
        <w:pStyle w:val="ListParagraph"/>
        <w:numPr>
          <w:ilvl w:val="3"/>
          <w:numId w:val="16"/>
        </w:numPr>
      </w:pPr>
      <w:r>
        <w:t>Invoice</w:t>
      </w:r>
    </w:p>
    <w:p w14:paraId="30A51E4B" w14:textId="77777777" w:rsidR="006D774A" w:rsidRDefault="006D774A" w:rsidP="006D774A">
      <w:pPr>
        <w:pStyle w:val="ListParagraph"/>
        <w:numPr>
          <w:ilvl w:val="4"/>
          <w:numId w:val="16"/>
        </w:numPr>
      </w:pPr>
      <w:r>
        <w:lastRenderedPageBreak/>
        <w:t>Printout</w:t>
      </w:r>
    </w:p>
    <w:p w14:paraId="4987FD9C" w14:textId="77777777" w:rsidR="006D774A" w:rsidRDefault="006D774A" w:rsidP="006D774A">
      <w:pPr>
        <w:pStyle w:val="ListParagraph"/>
        <w:numPr>
          <w:ilvl w:val="4"/>
          <w:numId w:val="16"/>
        </w:numPr>
      </w:pPr>
      <w:r>
        <w:t xml:space="preserve">File Copies (Mail Copies if not emailed). </w:t>
      </w:r>
    </w:p>
    <w:p w14:paraId="011925C3" w14:textId="77777777" w:rsidR="006D774A" w:rsidRDefault="006D774A" w:rsidP="006D774A">
      <w:pPr>
        <w:pStyle w:val="ListParagraph"/>
        <w:numPr>
          <w:ilvl w:val="3"/>
          <w:numId w:val="16"/>
        </w:numPr>
      </w:pPr>
      <w:r>
        <w:t>Order</w:t>
      </w:r>
    </w:p>
    <w:p w14:paraId="3CCA6662" w14:textId="77777777" w:rsidR="006D774A" w:rsidRDefault="006D774A" w:rsidP="006D774A">
      <w:pPr>
        <w:pStyle w:val="ListParagraph"/>
        <w:numPr>
          <w:ilvl w:val="4"/>
          <w:numId w:val="16"/>
        </w:numPr>
      </w:pPr>
      <w:r>
        <w:t>Allow clicking manual</w:t>
      </w:r>
    </w:p>
    <w:p w14:paraId="3BC68E73" w14:textId="77777777" w:rsidR="006D774A" w:rsidRDefault="006D774A" w:rsidP="006D774A">
      <w:pPr>
        <w:pStyle w:val="ListParagraph"/>
        <w:numPr>
          <w:ilvl w:val="3"/>
          <w:numId w:val="16"/>
        </w:numPr>
      </w:pPr>
      <w:r>
        <w:t>Proof of Delivery (POD)</w:t>
      </w:r>
    </w:p>
    <w:p w14:paraId="4B53B6B5" w14:textId="77777777" w:rsidR="006D774A" w:rsidRDefault="006D774A" w:rsidP="006D774A">
      <w:pPr>
        <w:pStyle w:val="ListParagraph"/>
        <w:numPr>
          <w:ilvl w:val="4"/>
          <w:numId w:val="16"/>
        </w:numPr>
      </w:pPr>
      <w:r>
        <w:t>Invoice</w:t>
      </w:r>
    </w:p>
    <w:p w14:paraId="65950AEE" w14:textId="77777777" w:rsidR="006D774A" w:rsidRDefault="006D774A" w:rsidP="006D774A">
      <w:pPr>
        <w:pStyle w:val="ListParagraph"/>
        <w:numPr>
          <w:ilvl w:val="5"/>
          <w:numId w:val="16"/>
        </w:numPr>
      </w:pPr>
      <w:r>
        <w:t>File by date (keep 7 years)</w:t>
      </w:r>
    </w:p>
    <w:p w14:paraId="21D129C0" w14:textId="77777777" w:rsidR="006D774A" w:rsidRDefault="006D774A" w:rsidP="006D774A">
      <w:pPr>
        <w:pStyle w:val="ListParagraph"/>
        <w:numPr>
          <w:ilvl w:val="5"/>
          <w:numId w:val="16"/>
        </w:numPr>
      </w:pPr>
      <w:r>
        <w:t>Invoice the Order</w:t>
      </w:r>
    </w:p>
    <w:p w14:paraId="276D416B" w14:textId="01989377" w:rsidR="006D774A" w:rsidRPr="00C31D30" w:rsidRDefault="006D774A" w:rsidP="006D774A">
      <w:pPr>
        <w:pStyle w:val="Heading3"/>
      </w:pPr>
      <w:r>
        <w:t>Back Orders</w:t>
      </w:r>
    </w:p>
    <w:p w14:paraId="316C7F4D" w14:textId="77777777" w:rsidR="006D774A" w:rsidRDefault="006D774A" w:rsidP="006D774A">
      <w:pPr>
        <w:pStyle w:val="ListParagraph"/>
        <w:ind w:left="1080"/>
      </w:pPr>
      <w:r>
        <w:t xml:space="preserve">Find Order number in </w:t>
      </w:r>
      <w:proofErr w:type="spellStart"/>
      <w:r>
        <w:t>Winsys</w:t>
      </w:r>
      <w:proofErr w:type="spellEnd"/>
    </w:p>
    <w:p w14:paraId="2A5C8C82" w14:textId="77777777" w:rsidR="006D774A" w:rsidRDefault="006D774A" w:rsidP="006D774A">
      <w:pPr>
        <w:pStyle w:val="ListParagraph"/>
        <w:ind w:left="1080" w:firstLine="360"/>
      </w:pPr>
      <w:r>
        <w:t xml:space="preserve">Dealer number </w:t>
      </w:r>
    </w:p>
    <w:p w14:paraId="3B872168" w14:textId="77777777" w:rsidR="006D774A" w:rsidRDefault="006D774A" w:rsidP="006D774A">
      <w:pPr>
        <w:ind w:left="720"/>
      </w:pPr>
      <w:r>
        <w:t xml:space="preserve">Customer is Job PO in </w:t>
      </w:r>
      <w:proofErr w:type="spellStart"/>
      <w:r>
        <w:t>Winsys</w:t>
      </w:r>
      <w:proofErr w:type="spellEnd"/>
    </w:p>
    <w:p w14:paraId="4A1965E0" w14:textId="77777777" w:rsidR="006D774A" w:rsidRDefault="006D774A" w:rsidP="006D774A">
      <w:pPr>
        <w:pStyle w:val="ListParagraph"/>
        <w:ind w:left="1800"/>
      </w:pPr>
      <w:r>
        <w:t>Customer Name</w:t>
      </w:r>
    </w:p>
    <w:p w14:paraId="4B662D13" w14:textId="77777777" w:rsidR="006D774A" w:rsidRDefault="006D774A" w:rsidP="006D774A">
      <w:pPr>
        <w:ind w:left="1080"/>
      </w:pPr>
      <w:r>
        <w:t>Dealer number PO</w:t>
      </w:r>
    </w:p>
    <w:p w14:paraId="28D13B2D" w14:textId="0D9883AA" w:rsidR="006D774A" w:rsidRPr="00C31D30" w:rsidRDefault="006D774A" w:rsidP="006D774A">
      <w:pPr>
        <w:pStyle w:val="Heading3"/>
      </w:pPr>
      <w:r>
        <w:t>Truck “U”</w:t>
      </w:r>
    </w:p>
    <w:p w14:paraId="77C16074" w14:textId="2EFFCB6E" w:rsidR="006D774A" w:rsidRDefault="006D774A" w:rsidP="006D774A">
      <w:r>
        <w:t>Tracking number for UPS POD lookup</w:t>
      </w:r>
    </w:p>
    <w:p w14:paraId="509E3E4C" w14:textId="77777777" w:rsidR="006D774A" w:rsidRDefault="006D774A" w:rsidP="006D774A">
      <w:pPr>
        <w:pStyle w:val="ListParagraph"/>
        <w:numPr>
          <w:ilvl w:val="3"/>
          <w:numId w:val="16"/>
        </w:numPr>
      </w:pPr>
      <w:r>
        <w:t>Go to UPS site and download POD</w:t>
      </w:r>
    </w:p>
    <w:p w14:paraId="61C8C2B3" w14:textId="77777777" w:rsidR="006D774A" w:rsidRDefault="006D774A" w:rsidP="006D774A">
      <w:pPr>
        <w:pStyle w:val="ListParagraph"/>
        <w:numPr>
          <w:ilvl w:val="4"/>
          <w:numId w:val="16"/>
        </w:numPr>
      </w:pPr>
      <w:r>
        <w:t>Need to store this in our DB (signature)</w:t>
      </w:r>
    </w:p>
    <w:p w14:paraId="6BA2F153" w14:textId="053DB12D" w:rsidR="00563E86" w:rsidRPr="00C31D30" w:rsidRDefault="00563E86" w:rsidP="00563E86">
      <w:pPr>
        <w:pStyle w:val="Heading3"/>
      </w:pPr>
      <w:r>
        <w:t>Lowes Match Counts</w:t>
      </w:r>
    </w:p>
    <w:p w14:paraId="17CEC643" w14:textId="392F1567" w:rsidR="006D774A" w:rsidRDefault="00563E86" w:rsidP="00563E86">
      <w:pPr>
        <w:ind w:firstLine="0"/>
      </w:pPr>
      <w:r>
        <w:tab/>
      </w:r>
      <w:r w:rsidR="006D774A">
        <w:t>Shipping manifest file</w:t>
      </w:r>
    </w:p>
    <w:p w14:paraId="7298C2E4" w14:textId="77777777" w:rsidR="006D774A" w:rsidRDefault="006D774A" w:rsidP="00563E86">
      <w:pPr>
        <w:ind w:left="720"/>
      </w:pPr>
      <w:r>
        <w:t>Select truck to display data</w:t>
      </w:r>
    </w:p>
    <w:p w14:paraId="69799AC3" w14:textId="77777777" w:rsidR="006D774A" w:rsidRDefault="006D774A" w:rsidP="00563E86">
      <w:pPr>
        <w:ind w:left="720"/>
      </w:pPr>
      <w:r>
        <w:t>Looking through the manifest for the broken item</w:t>
      </w:r>
    </w:p>
    <w:p w14:paraId="79332771" w14:textId="77777777" w:rsidR="006D774A" w:rsidRDefault="006D774A" w:rsidP="00563E86">
      <w:pPr>
        <w:ind w:left="1080"/>
      </w:pPr>
      <w:r>
        <w:t>Broken Item</w:t>
      </w:r>
    </w:p>
    <w:p w14:paraId="3A7D1CE0" w14:textId="77777777" w:rsidR="006D774A" w:rsidRDefault="006D774A" w:rsidP="00563E86">
      <w:pPr>
        <w:pStyle w:val="ListParagraph"/>
        <w:ind w:left="1800"/>
      </w:pPr>
      <w:r>
        <w:lastRenderedPageBreak/>
        <w:t>Finds Invoice</w:t>
      </w:r>
    </w:p>
    <w:p w14:paraId="6CC99CE8" w14:textId="77777777" w:rsidR="006D774A" w:rsidRDefault="006D774A" w:rsidP="00563E86">
      <w:r>
        <w:t>Orders Selected for Invoicing</w:t>
      </w:r>
    </w:p>
    <w:p w14:paraId="0D9560D4" w14:textId="77777777" w:rsidR="006D774A" w:rsidRDefault="006D774A" w:rsidP="00563E86">
      <w:pPr>
        <w:ind w:left="720"/>
      </w:pPr>
      <w:r>
        <w:t>Select Line number</w:t>
      </w:r>
    </w:p>
    <w:p w14:paraId="36B051E6" w14:textId="77777777" w:rsidR="006D774A" w:rsidRDefault="006D774A" w:rsidP="00563E86">
      <w:pPr>
        <w:pStyle w:val="ListParagraph"/>
        <w:ind w:left="1440" w:firstLine="720"/>
      </w:pPr>
      <w:r>
        <w:t>Edit</w:t>
      </w:r>
    </w:p>
    <w:p w14:paraId="2542B6D4" w14:textId="77777777" w:rsidR="006D774A" w:rsidRDefault="006D774A" w:rsidP="00563E86">
      <w:pPr>
        <w:ind w:left="1440"/>
      </w:pPr>
      <w:r>
        <w:t>Individual Products selected to invoice on Order</w:t>
      </w:r>
    </w:p>
    <w:p w14:paraId="0B6CA76E" w14:textId="77777777" w:rsidR="006D774A" w:rsidRDefault="006D774A" w:rsidP="00563E86">
      <w:pPr>
        <w:ind w:left="1440"/>
      </w:pPr>
      <w:r>
        <w:t>Adds to orders on file for a rescheduling of Shipping</w:t>
      </w:r>
    </w:p>
    <w:p w14:paraId="625FD437" w14:textId="77777777" w:rsidR="006D774A" w:rsidRDefault="006D774A" w:rsidP="00563E86">
      <w:pPr>
        <w:ind w:left="720"/>
      </w:pPr>
      <w:r>
        <w:t>Checking all PODs</w:t>
      </w:r>
    </w:p>
    <w:p w14:paraId="115D3719" w14:textId="77777777" w:rsidR="006D774A" w:rsidRDefault="006D774A" w:rsidP="00563E86">
      <w:pPr>
        <w:ind w:left="1440"/>
      </w:pPr>
      <w:r>
        <w:t>Notes</w:t>
      </w:r>
    </w:p>
    <w:p w14:paraId="401769E3" w14:textId="77777777" w:rsidR="006D774A" w:rsidRDefault="006D774A" w:rsidP="00563E86">
      <w:pPr>
        <w:pStyle w:val="ListParagraph"/>
        <w:ind w:left="2160"/>
      </w:pPr>
      <w:r>
        <w:t>Signatures</w:t>
      </w:r>
    </w:p>
    <w:p w14:paraId="5D45FEF5" w14:textId="77777777" w:rsidR="006D774A" w:rsidRDefault="006D774A" w:rsidP="00563E86">
      <w:r>
        <w:t>COD’s</w:t>
      </w:r>
    </w:p>
    <w:p w14:paraId="6152E082" w14:textId="77777777" w:rsidR="006D774A" w:rsidRDefault="006D774A" w:rsidP="00563E86">
      <w:pPr>
        <w:ind w:left="720"/>
      </w:pPr>
      <w:r>
        <w:t>Drivers collect checks</w:t>
      </w:r>
    </w:p>
    <w:p w14:paraId="437BBD75" w14:textId="77777777" w:rsidR="006D774A" w:rsidRDefault="006D774A" w:rsidP="00563E86">
      <w:pPr>
        <w:ind w:left="720"/>
      </w:pPr>
      <w:r>
        <w:t>No invoice mailed to customers</w:t>
      </w:r>
    </w:p>
    <w:p w14:paraId="7D20105C" w14:textId="77777777" w:rsidR="006D774A" w:rsidRDefault="006D774A" w:rsidP="00563E86">
      <w:r>
        <w:t>Double click BO</w:t>
      </w:r>
    </w:p>
    <w:p w14:paraId="522097FA" w14:textId="77777777" w:rsidR="006D774A" w:rsidRDefault="006D774A" w:rsidP="00563E86">
      <w:pPr>
        <w:ind w:left="720"/>
      </w:pPr>
      <w:r>
        <w:t>Hit Reports</w:t>
      </w:r>
    </w:p>
    <w:p w14:paraId="477323B8" w14:textId="77777777" w:rsidR="006D774A" w:rsidRDefault="006D774A" w:rsidP="00563E86">
      <w:pPr>
        <w:ind w:left="720"/>
      </w:pPr>
      <w:r>
        <w:t>Orders selected to be Invoiced</w:t>
      </w:r>
    </w:p>
    <w:p w14:paraId="272E11C7" w14:textId="77777777" w:rsidR="006D774A" w:rsidRDefault="006D774A" w:rsidP="00563E86">
      <w:pPr>
        <w:ind w:left="720"/>
      </w:pPr>
      <w:r>
        <w:t>Prints summary report Invoice number Orders</w:t>
      </w:r>
    </w:p>
    <w:p w14:paraId="2D6CC128" w14:textId="77777777" w:rsidR="006D774A" w:rsidRDefault="006D774A" w:rsidP="00563E86">
      <w:pPr>
        <w:ind w:left="720"/>
      </w:pPr>
      <w:r>
        <w:t>Invoice selected Orders</w:t>
      </w:r>
    </w:p>
    <w:p w14:paraId="1DC10B61" w14:textId="243D33FB" w:rsidR="006D774A" w:rsidRDefault="00563E86" w:rsidP="006D774A">
      <w:pPr>
        <w:rPr>
          <w:b/>
          <w:bCs/>
        </w:rPr>
      </w:pPr>
      <w:r>
        <w:t xml:space="preserve"> </w:t>
      </w:r>
      <w:r w:rsidR="006D774A">
        <w:t>(Gayle, 10/24/2019)</w:t>
      </w:r>
    </w:p>
    <w:p w14:paraId="68BCA23C" w14:textId="0CF28122" w:rsidR="002453C6" w:rsidRDefault="002453C6">
      <w:pPr>
        <w:pStyle w:val="SectionTitle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/>
        </w:rPr>
        <w:lastRenderedPageBreak/>
        <w:t>ER DB Diagrams</w:t>
      </w:r>
    </w:p>
    <w:p w14:paraId="0747203E" w14:textId="6108516E" w:rsidR="002453C6" w:rsidRDefault="005F16F7" w:rsidP="0095297C">
      <w:pPr>
        <w:pStyle w:val="TableFigure"/>
        <w:jc w:val="center"/>
      </w:pPr>
      <w:r>
        <w:rPr>
          <w:noProof/>
        </w:rPr>
        <w:drawing>
          <wp:inline distT="0" distB="0" distL="0" distR="0" wp14:anchorId="4A6756CE" wp14:editId="43B06465">
            <wp:extent cx="5943600" cy="49377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2C634" w14:textId="0384BDCB" w:rsidR="00AE07D0" w:rsidRDefault="00AE07D0" w:rsidP="00AE07D0">
      <w:pPr>
        <w:pStyle w:val="TableFigure"/>
        <w:jc w:val="center"/>
      </w:pPr>
      <w:r>
        <w:t>ER Diagram UMD Database</w:t>
      </w:r>
    </w:p>
    <w:p w14:paraId="1911575A" w14:textId="77777777" w:rsidR="002453C6" w:rsidRDefault="002453C6" w:rsidP="002453C6">
      <w:pPr>
        <w:pStyle w:val="TableFigure"/>
      </w:pPr>
    </w:p>
    <w:p w14:paraId="3C0AC319" w14:textId="77777777" w:rsidR="002453C6" w:rsidRDefault="002453C6" w:rsidP="002453C6">
      <w:pPr>
        <w:pStyle w:val="TableFigure"/>
      </w:pPr>
    </w:p>
    <w:p w14:paraId="09038D48" w14:textId="77777777" w:rsidR="00EC3A0B" w:rsidRDefault="00EC3A0B" w:rsidP="002453C6">
      <w:pPr>
        <w:pStyle w:val="TableFigure"/>
      </w:pPr>
      <w:r>
        <w:t>Static Tables:</w:t>
      </w:r>
    </w:p>
    <w:p w14:paraId="4EACA8A3" w14:textId="3DBCCA15" w:rsidR="002453C6" w:rsidRDefault="00EC3A0B" w:rsidP="002453C6">
      <w:pPr>
        <w:pStyle w:val="TableFigure"/>
      </w:pPr>
      <w:r>
        <w:t>Drivers and Customer</w:t>
      </w:r>
    </w:p>
    <w:p w14:paraId="0EA169DD" w14:textId="2FB7C28D" w:rsidR="00EC3A0B" w:rsidRDefault="00EC3A0B" w:rsidP="002453C6">
      <w:pPr>
        <w:pStyle w:val="TableFigure"/>
      </w:pPr>
      <w:r>
        <w:t>Dynamic Tables (uploaded with manifest creation):</w:t>
      </w:r>
    </w:p>
    <w:p w14:paraId="37AF5F69" w14:textId="08B915C7" w:rsidR="00EC3A0B" w:rsidRDefault="00EC3A0B" w:rsidP="002453C6">
      <w:pPr>
        <w:pStyle w:val="TableFigure"/>
      </w:pPr>
      <w:proofErr w:type="spellStart"/>
      <w:r>
        <w:t>ManifestMaster</w:t>
      </w:r>
      <w:proofErr w:type="spellEnd"/>
      <w:r>
        <w:t xml:space="preserve">, </w:t>
      </w:r>
      <w:r w:rsidR="0095297C">
        <w:t>Stops</w:t>
      </w:r>
      <w:r>
        <w:t xml:space="preserve">, </w:t>
      </w:r>
      <w:proofErr w:type="spellStart"/>
      <w:r>
        <w:t>OrderMaster</w:t>
      </w:r>
      <w:proofErr w:type="spellEnd"/>
      <w:r>
        <w:t xml:space="preserve">, </w:t>
      </w:r>
      <w:proofErr w:type="spellStart"/>
      <w:r>
        <w:t>OrderDetail</w:t>
      </w:r>
      <w:proofErr w:type="spellEnd"/>
      <w:r w:rsidR="0095297C">
        <w:t>, Repair Images</w:t>
      </w:r>
    </w:p>
    <w:p w14:paraId="3F851F93" w14:textId="711931A7" w:rsidR="00217598" w:rsidRDefault="00217598" w:rsidP="002453C6">
      <w:pPr>
        <w:pStyle w:val="TableFigure"/>
      </w:pPr>
    </w:p>
    <w:p w14:paraId="6E92B90B" w14:textId="0DDA5479" w:rsidR="00217598" w:rsidRDefault="00217598" w:rsidP="002453C6">
      <w:pPr>
        <w:pStyle w:val="TableFigure"/>
      </w:pPr>
    </w:p>
    <w:p w14:paraId="4574550D" w14:textId="35E1D60C" w:rsidR="00217598" w:rsidRDefault="0057687F" w:rsidP="002453C6">
      <w:pPr>
        <w:pStyle w:val="TableFigure"/>
      </w:pPr>
      <w:r>
        <w:t>Order Master:</w:t>
      </w:r>
    </w:p>
    <w:p w14:paraId="33DD6540" w14:textId="45698B2D" w:rsidR="0057687F" w:rsidRDefault="0057687F" w:rsidP="002453C6">
      <w:pPr>
        <w:pStyle w:val="TableFigure"/>
      </w:pPr>
      <w:r>
        <w:tab/>
        <w:t xml:space="preserve">Customer Table when order is created pulls in </w:t>
      </w:r>
      <w:r w:rsidR="00474413">
        <w:t>customer</w:t>
      </w:r>
      <w:r>
        <w:t xml:space="preserve"> details </w:t>
      </w:r>
      <w:r w:rsidR="00474413">
        <w:t>snapshot</w:t>
      </w:r>
      <w:r>
        <w:t xml:space="preserve"> </w:t>
      </w:r>
      <w:bookmarkStart w:id="1" w:name="_GoBack"/>
      <w:bookmarkEnd w:id="1"/>
      <w:r>
        <w:t xml:space="preserve">whatever the address is </w:t>
      </w:r>
      <w:r w:rsidR="00474413">
        <w:t>customized</w:t>
      </w:r>
      <w:r>
        <w:t xml:space="preserve"> it </w:t>
      </w:r>
      <w:r w:rsidR="00474413">
        <w:t xml:space="preserve">is </w:t>
      </w:r>
      <w:r>
        <w:t>in the order master.</w:t>
      </w:r>
    </w:p>
    <w:p w14:paraId="709E5DC7" w14:textId="77777777" w:rsidR="0057687F" w:rsidRDefault="0057687F" w:rsidP="002453C6">
      <w:pPr>
        <w:pStyle w:val="TableFigure"/>
      </w:pPr>
    </w:p>
    <w:sdt>
      <w:sdtPr>
        <w:rPr>
          <w:rFonts w:asciiTheme="minorHAnsi" w:eastAsiaTheme="minorEastAsia" w:hAnsiTheme="minorHAnsi" w:cstheme="minorBidi"/>
        </w:rPr>
        <w:id w:val="62297111"/>
        <w:docPartObj>
          <w:docPartGallery w:val="Bibliographies"/>
          <w:docPartUnique/>
        </w:docPartObj>
      </w:sdtPr>
      <w:sdtEndPr/>
      <w:sdtContent>
        <w:p w14:paraId="47D475B9" w14:textId="2B294158" w:rsidR="00E81978" w:rsidRDefault="005D3A03">
          <w:pPr>
            <w:pStyle w:val="SectionTitle"/>
          </w:pPr>
          <w:r>
            <w:t>References</w:t>
          </w:r>
        </w:p>
        <w:p w14:paraId="6AC587AB" w14:textId="0284B824" w:rsidR="00FA6A6B" w:rsidRDefault="005F16F7" w:rsidP="006020B2">
          <w:pPr>
            <w:pStyle w:val="Bibliography"/>
          </w:pPr>
          <w:r>
            <w:t>Ga</w:t>
          </w:r>
          <w:r w:rsidR="00FA6A6B">
            <w:t>y</w:t>
          </w:r>
          <w:r>
            <w:t>l</w:t>
          </w:r>
          <w:r w:rsidR="00FA6A6B">
            <w:t>e</w:t>
          </w:r>
          <w:r>
            <w:t xml:space="preserve"> (A/I</w:t>
          </w:r>
          <w:r w:rsidR="00FA6A6B">
            <w:t xml:space="preserve"> – 10/24/2019</w:t>
          </w:r>
          <w:r>
            <w:t>)</w:t>
          </w:r>
        </w:p>
        <w:p w14:paraId="08395AA4" w14:textId="77777777" w:rsidR="00FA6A6B" w:rsidRDefault="005F16F7" w:rsidP="006020B2">
          <w:pPr>
            <w:pStyle w:val="Bibliography"/>
          </w:pPr>
          <w:r>
            <w:t>Renato (Manifest</w:t>
          </w:r>
          <w:r w:rsidR="00FA6A6B">
            <w:t xml:space="preserve"> – 10/28/2019</w:t>
          </w:r>
          <w:r>
            <w:t>)</w:t>
          </w:r>
        </w:p>
        <w:p w14:paraId="07875C4A" w14:textId="3AFFF3D1" w:rsidR="00E81978" w:rsidRDefault="005F16F7" w:rsidP="006020B2">
          <w:pPr>
            <w:pStyle w:val="Bibliography"/>
            <w:rPr>
              <w:noProof/>
            </w:rPr>
          </w:pPr>
          <w:r>
            <w:t>Eduardo (Shipping</w:t>
          </w:r>
          <w:r w:rsidR="00FA6A6B">
            <w:t xml:space="preserve"> – 10/28/2019</w:t>
          </w:r>
          <w:r>
            <w:t>)</w:t>
          </w:r>
        </w:p>
      </w:sdtContent>
    </w:sdt>
    <w:sectPr w:rsidR="00E81978">
      <w:headerReference w:type="default" r:id="rId15"/>
      <w:headerReference w:type="first" r:id="rId16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4F5458" w14:textId="77777777" w:rsidR="00E728B4" w:rsidRDefault="00E728B4">
      <w:pPr>
        <w:spacing w:line="240" w:lineRule="auto"/>
      </w:pPr>
      <w:r>
        <w:separator/>
      </w:r>
    </w:p>
    <w:p w14:paraId="6A63A076" w14:textId="77777777" w:rsidR="00E728B4" w:rsidRDefault="00E728B4"/>
  </w:endnote>
  <w:endnote w:type="continuationSeparator" w:id="0">
    <w:p w14:paraId="789EB62C" w14:textId="77777777" w:rsidR="00E728B4" w:rsidRDefault="00E728B4">
      <w:pPr>
        <w:spacing w:line="240" w:lineRule="auto"/>
      </w:pPr>
      <w:r>
        <w:continuationSeparator/>
      </w:r>
    </w:p>
    <w:p w14:paraId="7BBFBB21" w14:textId="77777777" w:rsidR="00E728B4" w:rsidRDefault="00E728B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FA92B8" w14:textId="77777777" w:rsidR="00E728B4" w:rsidRDefault="00E728B4">
      <w:pPr>
        <w:spacing w:line="240" w:lineRule="auto"/>
      </w:pPr>
      <w:r>
        <w:separator/>
      </w:r>
    </w:p>
    <w:p w14:paraId="46DB7722" w14:textId="77777777" w:rsidR="00E728B4" w:rsidRDefault="00E728B4"/>
  </w:footnote>
  <w:footnote w:type="continuationSeparator" w:id="0">
    <w:p w14:paraId="0BFB6AA0" w14:textId="77777777" w:rsidR="00E728B4" w:rsidRDefault="00E728B4">
      <w:pPr>
        <w:spacing w:line="240" w:lineRule="auto"/>
      </w:pPr>
      <w:r>
        <w:continuationSeparator/>
      </w:r>
    </w:p>
    <w:p w14:paraId="4736264F" w14:textId="77777777" w:rsidR="00E728B4" w:rsidRDefault="00E728B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E8895C" w14:textId="078EEA3A" w:rsidR="00E81978" w:rsidRDefault="00E728B4">
    <w:pPr>
      <w:pStyle w:val="Header"/>
    </w:pPr>
    <w:sdt>
      <w:sdtPr>
        <w:rPr>
          <w:rStyle w:val="Strong"/>
        </w:rPr>
        <w:alias w:val="Running head"/>
        <w:tag w:val=""/>
        <w:id w:val="12739865"/>
        <w:placeholder>
          <w:docPart w:val="110E0134A4DA4F94AE0A1496D4EF4214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6020B2">
          <w:rPr>
            <w:rStyle w:val="Strong"/>
          </w:rPr>
          <w:t>United Window mobile delivery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8</w:t>
    </w:r>
    <w:r w:rsidR="005D3A03"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442AF1" w14:textId="061208F1" w:rsidR="00E81978" w:rsidRDefault="00E728B4" w:rsidP="006E3722">
    <w:pPr>
      <w:pStyle w:val="Header"/>
      <w:jc w:val="center"/>
      <w:rPr>
        <w:rStyle w:val="Strong"/>
      </w:rPr>
    </w:pPr>
    <w:sdt>
      <w:sdtPr>
        <w:rPr>
          <w:rStyle w:val="Strong"/>
        </w:rPr>
        <w:alias w:val="Running head"/>
        <w:tag w:val=""/>
        <w:id w:val="-696842620"/>
        <w:placeholder>
          <w:docPart w:val="45E4BC7BFDFA441A86E4562544877B48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6020B2">
          <w:rPr>
            <w:rStyle w:val="Strong"/>
          </w:rPr>
          <w:t>United Window mobile delivery</w:t>
        </w:r>
      </w:sdtContent>
    </w:sdt>
    <w:r w:rsidR="005D3A03">
      <w:rPr>
        <w:rStyle w:val="Strong"/>
      </w:rPr>
      <w:ptab w:relativeTo="margin" w:alignment="right" w:leader="none"/>
    </w:r>
    <w:r w:rsidR="005D3A03">
      <w:rPr>
        <w:rStyle w:val="Strong"/>
      </w:rPr>
      <w:fldChar w:fldCharType="begin"/>
    </w:r>
    <w:r w:rsidR="005D3A03">
      <w:rPr>
        <w:rStyle w:val="Strong"/>
      </w:rPr>
      <w:instrText xml:space="preserve"> PAGE   \* MERGEFORMAT </w:instrText>
    </w:r>
    <w:r w:rsidR="005D3A03">
      <w:rPr>
        <w:rStyle w:val="Strong"/>
      </w:rPr>
      <w:fldChar w:fldCharType="separate"/>
    </w:r>
    <w:r w:rsidR="000D3F41">
      <w:rPr>
        <w:rStyle w:val="Strong"/>
        <w:noProof/>
      </w:rPr>
      <w:t>1</w:t>
    </w:r>
    <w:r w:rsidR="005D3A03"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11C4DDC"/>
    <w:multiLevelType w:val="hybridMultilevel"/>
    <w:tmpl w:val="6292FE52"/>
    <w:lvl w:ilvl="0" w:tplc="F12CC3A6">
      <w:start w:val="2"/>
      <w:numFmt w:val="bullet"/>
      <w:lvlText w:val=""/>
      <w:lvlJc w:val="left"/>
      <w:pPr>
        <w:ind w:left="108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31C4D13"/>
    <w:multiLevelType w:val="hybridMultilevel"/>
    <w:tmpl w:val="71DC87F8"/>
    <w:lvl w:ilvl="0" w:tplc="9B72F35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13825B8"/>
    <w:multiLevelType w:val="hybridMultilevel"/>
    <w:tmpl w:val="8C484620"/>
    <w:lvl w:ilvl="0" w:tplc="2E56F6E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7175C98"/>
    <w:multiLevelType w:val="hybridMultilevel"/>
    <w:tmpl w:val="6E7617CE"/>
    <w:lvl w:ilvl="0" w:tplc="A64C5C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A5A1099"/>
    <w:multiLevelType w:val="multilevel"/>
    <w:tmpl w:val="4268E1E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5" w15:restartNumberingAfterBreak="0">
    <w:nsid w:val="54B27D0C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6D702056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7" w15:restartNumberingAfterBreak="0">
    <w:nsid w:val="727374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5272528"/>
    <w:multiLevelType w:val="hybridMultilevel"/>
    <w:tmpl w:val="26FACFE8"/>
    <w:lvl w:ilvl="0" w:tplc="B0C891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A433495"/>
    <w:multiLevelType w:val="hybridMultilevel"/>
    <w:tmpl w:val="72F46D8E"/>
    <w:lvl w:ilvl="0" w:tplc="982A01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  <w:lvlOverride w:ilvl="0">
      <w:startOverride w:val="1"/>
    </w:lvlOverride>
  </w:num>
  <w:num w:numId="12">
    <w:abstractNumId w:val="17"/>
  </w:num>
  <w:num w:numId="13">
    <w:abstractNumId w:val="15"/>
  </w:num>
  <w:num w:numId="14">
    <w:abstractNumId w:val="14"/>
  </w:num>
  <w:num w:numId="15">
    <w:abstractNumId w:val="16"/>
  </w:num>
  <w:num w:numId="16">
    <w:abstractNumId w:val="18"/>
  </w:num>
  <w:num w:numId="17">
    <w:abstractNumId w:val="12"/>
  </w:num>
  <w:num w:numId="18">
    <w:abstractNumId w:val="13"/>
  </w:num>
  <w:num w:numId="19">
    <w:abstractNumId w:val="11"/>
  </w:num>
  <w:num w:numId="20">
    <w:abstractNumId w:val="10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0B2"/>
    <w:rsid w:val="00053069"/>
    <w:rsid w:val="000D3F41"/>
    <w:rsid w:val="000F6C54"/>
    <w:rsid w:val="00137E87"/>
    <w:rsid w:val="0015362A"/>
    <w:rsid w:val="00217598"/>
    <w:rsid w:val="002453C6"/>
    <w:rsid w:val="002A6F47"/>
    <w:rsid w:val="00355DCA"/>
    <w:rsid w:val="00357816"/>
    <w:rsid w:val="00422F75"/>
    <w:rsid w:val="00433E69"/>
    <w:rsid w:val="00474413"/>
    <w:rsid w:val="004906B2"/>
    <w:rsid w:val="004E4F27"/>
    <w:rsid w:val="00540F5E"/>
    <w:rsid w:val="00551A02"/>
    <w:rsid w:val="005534FA"/>
    <w:rsid w:val="00563E86"/>
    <w:rsid w:val="0057687F"/>
    <w:rsid w:val="005D3A03"/>
    <w:rsid w:val="005F16F7"/>
    <w:rsid w:val="006020B2"/>
    <w:rsid w:val="00656680"/>
    <w:rsid w:val="006D774A"/>
    <w:rsid w:val="006E3722"/>
    <w:rsid w:val="008002C0"/>
    <w:rsid w:val="008446DB"/>
    <w:rsid w:val="008C5323"/>
    <w:rsid w:val="00907C53"/>
    <w:rsid w:val="0095297C"/>
    <w:rsid w:val="0097419F"/>
    <w:rsid w:val="009A6A3B"/>
    <w:rsid w:val="00A141A7"/>
    <w:rsid w:val="00A53D1F"/>
    <w:rsid w:val="00A5425B"/>
    <w:rsid w:val="00A96F61"/>
    <w:rsid w:val="00AE07D0"/>
    <w:rsid w:val="00B823AA"/>
    <w:rsid w:val="00B87E92"/>
    <w:rsid w:val="00BA45DB"/>
    <w:rsid w:val="00BF4184"/>
    <w:rsid w:val="00C0601E"/>
    <w:rsid w:val="00C31D30"/>
    <w:rsid w:val="00C7012E"/>
    <w:rsid w:val="00CC2243"/>
    <w:rsid w:val="00CD6E39"/>
    <w:rsid w:val="00CF6E91"/>
    <w:rsid w:val="00D85B68"/>
    <w:rsid w:val="00E6004D"/>
    <w:rsid w:val="00E728B4"/>
    <w:rsid w:val="00E81978"/>
    <w:rsid w:val="00EC3A0B"/>
    <w:rsid w:val="00ED68E7"/>
    <w:rsid w:val="00F379B7"/>
    <w:rsid w:val="00F525FA"/>
    <w:rsid w:val="00FA6A6B"/>
    <w:rsid w:val="00FE128A"/>
    <w:rsid w:val="00FF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5019F1"/>
  <w15:chartTrackingRefBased/>
  <w15:docId w15:val="{168FCF78-82D1-4965-A9E0-A758052BA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3F41"/>
    <w:rPr>
      <w:kern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6A3B"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A6A3B"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C31D30"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C31D30"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C31D30"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A6A3B"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A6A3B"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A6A3B"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A6A3B"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link w:val="TitleChar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rsid w:val="008C5323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sid w:val="00C31D30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sid w:val="00C31D30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sid w:val="00C31D30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 w:firstLine="0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F2002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002"/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002"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5D3A03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5D3A03"/>
    <w:rPr>
      <w:i/>
      <w:iCs/>
      <w:color w:val="404040" w:themeColor="text1" w:themeTint="BF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pPr>
      <w:spacing w:before="240"/>
      <w:ind w:firstLine="0"/>
      <w:contextualSpacing/>
    </w:pPr>
  </w:style>
  <w:style w:type="table" w:styleId="PlainTable1">
    <w:name w:val="Plain Table 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FF2002"/>
    <w:pPr>
      <w:spacing w:line="240" w:lineRule="auto"/>
    </w:pPr>
    <w:rPr>
      <w:sz w:val="22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5D3A03"/>
    <w:rPr>
      <w:i/>
      <w:iCs/>
      <w:color w:val="373737" w:themeColor="accent1" w:themeShade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BA45DB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A6A3B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B823AA"/>
    <w:pPr>
      <w:ind w:firstLine="0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6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vergara\AppData\Roaming\Microsoft\Templates\APA%20style%20report%20(6th%20editio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CBC79EFB2AE421D8E0E7454A1B5B0A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C89BB8-ED6F-4AAE-AD9A-EFEC4D60A537}"/>
      </w:docPartPr>
      <w:docPartBody>
        <w:p w:rsidR="00986055" w:rsidRDefault="00470F43">
          <w:pPr>
            <w:pStyle w:val="ACBC79EFB2AE421D8E0E7454A1B5B0A6"/>
          </w:pPr>
          <w:r>
            <w:t>[Title Here, up to 12 Words, on One to Two Lines]</w:t>
          </w:r>
        </w:p>
      </w:docPartBody>
    </w:docPart>
    <w:docPart>
      <w:docPartPr>
        <w:name w:val="022EE67FFE1640439C81DAA70024B1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579421-8312-441A-BC5F-00D4A68ED04D}"/>
      </w:docPartPr>
      <w:docPartBody>
        <w:p w:rsidR="00986055" w:rsidRDefault="00470F43">
          <w:pPr>
            <w:pStyle w:val="022EE67FFE1640439C81DAA70024B1D2"/>
          </w:pPr>
          <w:r>
            <w:t>Abstract</w:t>
          </w:r>
        </w:p>
      </w:docPartBody>
    </w:docPart>
    <w:docPart>
      <w:docPartPr>
        <w:name w:val="110E0134A4DA4F94AE0A1496D4EF42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737CD8-1956-4276-AD9F-F05E80A50CBB}"/>
      </w:docPartPr>
      <w:docPartBody>
        <w:p w:rsidR="00986055" w:rsidRDefault="00470F43">
          <w:pPr>
            <w:pStyle w:val="110E0134A4DA4F94AE0A1496D4EF4214"/>
          </w:pPr>
          <w:r w:rsidRPr="005D3A03">
            <w:t>Figures title:</w:t>
          </w:r>
        </w:p>
      </w:docPartBody>
    </w:docPart>
    <w:docPart>
      <w:docPartPr>
        <w:name w:val="45E4BC7BFDFA441A86E4562544877B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1260BA-D25B-4D5C-B0E4-0D9FA6F08D18}"/>
      </w:docPartPr>
      <w:docPartBody>
        <w:p w:rsidR="00986055" w:rsidRDefault="00470F43">
          <w:pPr>
            <w:pStyle w:val="45E4BC7BFDFA441A86E4562544877B48"/>
          </w:pPr>
          <w:r>
            <w:t>[Include all figures in their own section, following references (and footnotes and tables, if applicable).  Include a numbered caption for each figure.  Use the Table/Figure style for easy spacing between figure and caption.]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059"/>
    <w:rsid w:val="00470F43"/>
    <w:rsid w:val="007A54D5"/>
    <w:rsid w:val="00986055"/>
    <w:rsid w:val="00ED5E72"/>
    <w:rsid w:val="00EE2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BC79EFB2AE421D8E0E7454A1B5B0A6">
    <w:name w:val="ACBC79EFB2AE421D8E0E7454A1B5B0A6"/>
  </w:style>
  <w:style w:type="paragraph" w:customStyle="1" w:styleId="246ABFD6599A4EFBA15A4AD2C450046F">
    <w:name w:val="246ABFD6599A4EFBA15A4AD2C450046F"/>
  </w:style>
  <w:style w:type="paragraph" w:customStyle="1" w:styleId="82397E2B91054FB88E7283D1E8D78FCB">
    <w:name w:val="82397E2B91054FB88E7283D1E8D78FCB"/>
  </w:style>
  <w:style w:type="paragraph" w:customStyle="1" w:styleId="E46010241B9A43B18F61C3B4225DF5F8">
    <w:name w:val="E46010241B9A43B18F61C3B4225DF5F8"/>
  </w:style>
  <w:style w:type="paragraph" w:customStyle="1" w:styleId="6041859BFFDB420992C0EFEA8E4DF9E0">
    <w:name w:val="6041859BFFDB420992C0EFEA8E4DF9E0"/>
  </w:style>
  <w:style w:type="paragraph" w:customStyle="1" w:styleId="022EE67FFE1640439C81DAA70024B1D2">
    <w:name w:val="022EE67FFE1640439C81DAA70024B1D2"/>
  </w:style>
  <w:style w:type="character" w:styleId="Emphasis">
    <w:name w:val="Emphasis"/>
    <w:basedOn w:val="DefaultParagraphFont"/>
    <w:uiPriority w:val="4"/>
    <w:unhideWhenUsed/>
    <w:qFormat/>
    <w:rPr>
      <w:i/>
      <w:iCs/>
    </w:rPr>
  </w:style>
  <w:style w:type="paragraph" w:customStyle="1" w:styleId="041FA1DA92704849A2065D68EEAD9453">
    <w:name w:val="041FA1DA92704849A2065D68EEAD9453"/>
  </w:style>
  <w:style w:type="paragraph" w:customStyle="1" w:styleId="D9FA787D9C7940F4ACD0781C08E88CAC">
    <w:name w:val="D9FA787D9C7940F4ACD0781C08E88CAC"/>
  </w:style>
  <w:style w:type="paragraph" w:customStyle="1" w:styleId="B0AA9A12418E472E8D93E7ED593BC93E">
    <w:name w:val="B0AA9A12418E472E8D93E7ED593BC93E"/>
  </w:style>
  <w:style w:type="paragraph" w:customStyle="1" w:styleId="FC1BC37ACD514DFEBB9A416C933072A1">
    <w:name w:val="FC1BC37ACD514DFEBB9A416C933072A1"/>
  </w:style>
  <w:style w:type="paragraph" w:customStyle="1" w:styleId="A60C2C92041C49D1AFB55FC23AF2EC78">
    <w:name w:val="A60C2C92041C49D1AFB55FC23AF2EC78"/>
  </w:style>
  <w:style w:type="paragraph" w:customStyle="1" w:styleId="652C6E8D275043CFB020F68D1E1E48B9">
    <w:name w:val="652C6E8D275043CFB020F68D1E1E48B9"/>
  </w:style>
  <w:style w:type="paragraph" w:customStyle="1" w:styleId="4B3A164ECAA84445A6D7CF28602D691B">
    <w:name w:val="4B3A164ECAA84445A6D7CF28602D691B"/>
  </w:style>
  <w:style w:type="paragraph" w:customStyle="1" w:styleId="5081E0278C6D4DEEB18AEF9E10AB8FDE">
    <w:name w:val="5081E0278C6D4DEEB18AEF9E10AB8FDE"/>
  </w:style>
  <w:style w:type="paragraph" w:customStyle="1" w:styleId="8CEAA7821D5C43B09340E15DB2FEC13F">
    <w:name w:val="8CEAA7821D5C43B09340E15DB2FEC13F"/>
  </w:style>
  <w:style w:type="paragraph" w:customStyle="1" w:styleId="46C4A3A8A1E443E3ACA4A67E0C8A8FA8">
    <w:name w:val="46C4A3A8A1E443E3ACA4A67E0C8A8FA8"/>
  </w:style>
  <w:style w:type="paragraph" w:customStyle="1" w:styleId="9E26FF20C8D14E94B0111D0241125EE3">
    <w:name w:val="9E26FF20C8D14E94B0111D0241125EE3"/>
  </w:style>
  <w:style w:type="paragraph" w:customStyle="1" w:styleId="8D7CE4558855406484E72FFCED914479">
    <w:name w:val="8D7CE4558855406484E72FFCED914479"/>
  </w:style>
  <w:style w:type="paragraph" w:customStyle="1" w:styleId="BA618B4E63AD42BE83D60FCF9AB4AAC7">
    <w:name w:val="BA618B4E63AD42BE83D60FCF9AB4AAC7"/>
  </w:style>
  <w:style w:type="paragraph" w:customStyle="1" w:styleId="88B43BDA0EA7480786CB13AA6BA5AFFC">
    <w:name w:val="88B43BDA0EA7480786CB13AA6BA5AFFC"/>
  </w:style>
  <w:style w:type="paragraph" w:customStyle="1" w:styleId="5E0FA4418E674AF486E1D1C499982034">
    <w:name w:val="5E0FA4418E674AF486E1D1C499982034"/>
  </w:style>
  <w:style w:type="paragraph" w:customStyle="1" w:styleId="F0454588476B42D390CC70465544E785">
    <w:name w:val="F0454588476B42D390CC70465544E785"/>
  </w:style>
  <w:style w:type="paragraph" w:customStyle="1" w:styleId="4E02EE3D76934E0D9246138BAFEB25B6">
    <w:name w:val="4E02EE3D76934E0D9246138BAFEB25B6"/>
  </w:style>
  <w:style w:type="paragraph" w:customStyle="1" w:styleId="3377884714C84F938A3F2703045C9347">
    <w:name w:val="3377884714C84F938A3F2703045C9347"/>
  </w:style>
  <w:style w:type="paragraph" w:customStyle="1" w:styleId="FFCAAB6DD4234AADA3936DB83145E758">
    <w:name w:val="FFCAAB6DD4234AADA3936DB83145E758"/>
  </w:style>
  <w:style w:type="paragraph" w:customStyle="1" w:styleId="4807E6DCBFBE4CC7A79E3DA8D86317BB">
    <w:name w:val="4807E6DCBFBE4CC7A79E3DA8D86317BB"/>
  </w:style>
  <w:style w:type="paragraph" w:customStyle="1" w:styleId="D232605E89384DB0A7864C5A661D8FFD">
    <w:name w:val="D232605E89384DB0A7864C5A661D8FFD"/>
  </w:style>
  <w:style w:type="paragraph" w:customStyle="1" w:styleId="BE05D22DCF08455DB509666E01CFD156">
    <w:name w:val="BE05D22DCF08455DB509666E01CFD156"/>
  </w:style>
  <w:style w:type="paragraph" w:customStyle="1" w:styleId="3F44F9145FFC4CCEB6259F5969AAC549">
    <w:name w:val="3F44F9145FFC4CCEB6259F5969AAC549"/>
  </w:style>
  <w:style w:type="paragraph" w:customStyle="1" w:styleId="C888A13ECFCB4CA19B29F336C33DDC9E">
    <w:name w:val="C888A13ECFCB4CA19B29F336C33DDC9E"/>
  </w:style>
  <w:style w:type="paragraph" w:customStyle="1" w:styleId="5B26973882E04A768C65D3044D5EEA10">
    <w:name w:val="5B26973882E04A768C65D3044D5EEA10"/>
  </w:style>
  <w:style w:type="paragraph" w:customStyle="1" w:styleId="5B94FCBC8E5A49AE965D4A9E4E3C4510">
    <w:name w:val="5B94FCBC8E5A49AE965D4A9E4E3C4510"/>
  </w:style>
  <w:style w:type="paragraph" w:customStyle="1" w:styleId="BD4E68FA0F8244D692F009CCF402009C">
    <w:name w:val="BD4E68FA0F8244D692F009CCF402009C"/>
  </w:style>
  <w:style w:type="paragraph" w:customStyle="1" w:styleId="7D3BD6AF5E65490299E7DB97640D8CFF">
    <w:name w:val="7D3BD6AF5E65490299E7DB97640D8CFF"/>
  </w:style>
  <w:style w:type="paragraph" w:customStyle="1" w:styleId="9411B4F6CEE24869A6A929FA006EC64A">
    <w:name w:val="9411B4F6CEE24869A6A929FA006EC64A"/>
  </w:style>
  <w:style w:type="paragraph" w:customStyle="1" w:styleId="91D4729B72A647B9847467AC57EFABBE">
    <w:name w:val="91D4729B72A647B9847467AC57EFABBE"/>
  </w:style>
  <w:style w:type="paragraph" w:customStyle="1" w:styleId="D0B27C3B92384F48B9DCAA653853062C">
    <w:name w:val="D0B27C3B92384F48B9DCAA653853062C"/>
  </w:style>
  <w:style w:type="paragraph" w:customStyle="1" w:styleId="CB31DBD1B6BE4A88981FD56472783557">
    <w:name w:val="CB31DBD1B6BE4A88981FD56472783557"/>
  </w:style>
  <w:style w:type="paragraph" w:customStyle="1" w:styleId="C06E35F35B3E400A944C8CADDE0154AA">
    <w:name w:val="C06E35F35B3E400A944C8CADDE0154AA"/>
  </w:style>
  <w:style w:type="paragraph" w:customStyle="1" w:styleId="BECE13AD166944D18824C7E9FF158D1D">
    <w:name w:val="BECE13AD166944D18824C7E9FF158D1D"/>
  </w:style>
  <w:style w:type="paragraph" w:customStyle="1" w:styleId="CBD56149301D48ABBA10FFFA05D600D4">
    <w:name w:val="CBD56149301D48ABBA10FFFA05D600D4"/>
  </w:style>
  <w:style w:type="paragraph" w:customStyle="1" w:styleId="926287064F52418F9B326F6B2C646108">
    <w:name w:val="926287064F52418F9B326F6B2C646108"/>
  </w:style>
  <w:style w:type="paragraph" w:customStyle="1" w:styleId="8DB0165D49804644A557637B66D98B46">
    <w:name w:val="8DB0165D49804644A557637B66D98B46"/>
  </w:style>
  <w:style w:type="paragraph" w:customStyle="1" w:styleId="9C492B3C91E6426FA87206EED536ADB8">
    <w:name w:val="9C492B3C91E6426FA87206EED536ADB8"/>
  </w:style>
  <w:style w:type="paragraph" w:customStyle="1" w:styleId="67A686B5CD2649FC9B836215FEC4F666">
    <w:name w:val="67A686B5CD2649FC9B836215FEC4F666"/>
  </w:style>
  <w:style w:type="paragraph" w:customStyle="1" w:styleId="3FE6C258A2784BD1A722FD1A470648C2">
    <w:name w:val="3FE6C258A2784BD1A722FD1A470648C2"/>
  </w:style>
  <w:style w:type="paragraph" w:customStyle="1" w:styleId="4607844412F84072A189A7BD2EAF5B61">
    <w:name w:val="4607844412F84072A189A7BD2EAF5B61"/>
  </w:style>
  <w:style w:type="paragraph" w:customStyle="1" w:styleId="0F05E647968A4EDD94921012D9AD7081">
    <w:name w:val="0F05E647968A4EDD94921012D9AD7081"/>
  </w:style>
  <w:style w:type="paragraph" w:customStyle="1" w:styleId="BE7307B8C8D148659063A226382B89D5">
    <w:name w:val="BE7307B8C8D148659063A226382B89D5"/>
  </w:style>
  <w:style w:type="paragraph" w:customStyle="1" w:styleId="2185509CAAE94623AC8DC727FF983CCB">
    <w:name w:val="2185509CAAE94623AC8DC727FF983CCB"/>
  </w:style>
  <w:style w:type="paragraph" w:customStyle="1" w:styleId="32C30093C3A9424ABB247B9CBF918FCC">
    <w:name w:val="32C30093C3A9424ABB247B9CBF918FCC"/>
  </w:style>
  <w:style w:type="paragraph" w:customStyle="1" w:styleId="A9CAE38BF8EF48AB8FAB44E00660EB92">
    <w:name w:val="A9CAE38BF8EF48AB8FAB44E00660EB92"/>
  </w:style>
  <w:style w:type="paragraph" w:customStyle="1" w:styleId="479A8870B40E4060A9D0B2A4A23CA09D">
    <w:name w:val="479A8870B40E4060A9D0B2A4A23CA09D"/>
  </w:style>
  <w:style w:type="paragraph" w:customStyle="1" w:styleId="7718ABC61C19486DA8F884E9AE331793">
    <w:name w:val="7718ABC61C19486DA8F884E9AE331793"/>
  </w:style>
  <w:style w:type="paragraph" w:customStyle="1" w:styleId="9E2D8E9BFBCB44D59B721843942D3A72">
    <w:name w:val="9E2D8E9BFBCB44D59B721843942D3A72"/>
  </w:style>
  <w:style w:type="paragraph" w:customStyle="1" w:styleId="58651523ED0B4C338A33141C5DDECCD6">
    <w:name w:val="58651523ED0B4C338A33141C5DDECCD6"/>
  </w:style>
  <w:style w:type="paragraph" w:customStyle="1" w:styleId="AC416A867BB540DB92F9CA4F563DC494">
    <w:name w:val="AC416A867BB540DB92F9CA4F563DC494"/>
  </w:style>
  <w:style w:type="paragraph" w:customStyle="1" w:styleId="475463ADBAE64E5C99417D526B4AD0A8">
    <w:name w:val="475463ADBAE64E5C99417D526B4AD0A8"/>
  </w:style>
  <w:style w:type="paragraph" w:customStyle="1" w:styleId="B0A1825951404A3D8D3DB89302C2E147">
    <w:name w:val="B0A1825951404A3D8D3DB89302C2E147"/>
  </w:style>
  <w:style w:type="paragraph" w:customStyle="1" w:styleId="D881049DC0564EF5A71D30E54379FD97">
    <w:name w:val="D881049DC0564EF5A71D30E54379FD97"/>
  </w:style>
  <w:style w:type="paragraph" w:customStyle="1" w:styleId="687F849E0A5B4576B7B1E78C3FC9C3EC">
    <w:name w:val="687F849E0A5B4576B7B1E78C3FC9C3EC"/>
  </w:style>
  <w:style w:type="paragraph" w:customStyle="1" w:styleId="110E0134A4DA4F94AE0A1496D4EF4214">
    <w:name w:val="110E0134A4DA4F94AE0A1496D4EF4214"/>
  </w:style>
  <w:style w:type="paragraph" w:customStyle="1" w:styleId="45E4BC7BFDFA441A86E4562544877B48">
    <w:name w:val="45E4BC7BFDFA441A86E4562544877B48"/>
  </w:style>
  <w:style w:type="paragraph" w:customStyle="1" w:styleId="C091AEFD2AA74C68B051AA6CAFB67AFC">
    <w:name w:val="C091AEFD2AA74C68B051AA6CAFB67AFC"/>
    <w:rsid w:val="00EE2059"/>
  </w:style>
  <w:style w:type="paragraph" w:customStyle="1" w:styleId="AED19C38397241D2A953ACB0CE9F4EC7">
    <w:name w:val="AED19C38397241D2A953ACB0CE9F4EC7"/>
    <w:rsid w:val="00EE2059"/>
  </w:style>
  <w:style w:type="paragraph" w:customStyle="1" w:styleId="732D6EAD932F4F2682074A5F689077FC">
    <w:name w:val="732D6EAD932F4F2682074A5F689077FC"/>
    <w:rsid w:val="00EE2059"/>
  </w:style>
  <w:style w:type="paragraph" w:customStyle="1" w:styleId="A01E29C1DA8B48A696245C93E257BE76">
    <w:name w:val="A01E29C1DA8B48A696245C93E257BE76"/>
    <w:rsid w:val="00EE2059"/>
  </w:style>
  <w:style w:type="paragraph" w:customStyle="1" w:styleId="BA2860FB88B24D658DE3A74466EC3E2D">
    <w:name w:val="BA2860FB88B24D658DE3A74466EC3E2D"/>
    <w:rsid w:val="00EE2059"/>
  </w:style>
  <w:style w:type="paragraph" w:customStyle="1" w:styleId="E0DE9DFD2C374999BA56883C6E960BB5">
    <w:name w:val="E0DE9DFD2C374999BA56883C6E960BB5"/>
    <w:rsid w:val="00EE2059"/>
  </w:style>
  <w:style w:type="paragraph" w:customStyle="1" w:styleId="E8C9F1AF3F0B4167AD2FC54804DC7A3D">
    <w:name w:val="E8C9F1AF3F0B4167AD2FC54804DC7A3D"/>
    <w:rsid w:val="00EE2059"/>
  </w:style>
  <w:style w:type="paragraph" w:customStyle="1" w:styleId="391103058471435B960B8925BD1E0871">
    <w:name w:val="391103058471435B960B8925BD1E0871"/>
    <w:rsid w:val="00EE2059"/>
  </w:style>
  <w:style w:type="paragraph" w:customStyle="1" w:styleId="73663664586D4EF6B1E78983DFCE9E2D">
    <w:name w:val="73663664586D4EF6B1E78983DFCE9E2D"/>
    <w:rsid w:val="00EE2059"/>
  </w:style>
  <w:style w:type="paragraph" w:customStyle="1" w:styleId="E9A5DD1214724D16BA76840593A16A93">
    <w:name w:val="E9A5DD1214724D16BA76840593A16A93"/>
    <w:rsid w:val="00EE2059"/>
  </w:style>
  <w:style w:type="paragraph" w:customStyle="1" w:styleId="E543231E13AC413791AEB026162F6F58">
    <w:name w:val="E543231E13AC413791AEB026162F6F58"/>
    <w:rsid w:val="00EE2059"/>
  </w:style>
  <w:style w:type="paragraph" w:customStyle="1" w:styleId="FEDA66BEDD254F55ACB77C6C1B68796E">
    <w:name w:val="FEDA66BEDD254F55ACB77C6C1B68796E"/>
    <w:rsid w:val="00EE2059"/>
  </w:style>
  <w:style w:type="paragraph" w:customStyle="1" w:styleId="894B52DC097148AD95D4A234A5587402">
    <w:name w:val="894B52DC097148AD95D4A234A5587402"/>
    <w:rsid w:val="00EE2059"/>
  </w:style>
  <w:style w:type="paragraph" w:customStyle="1" w:styleId="D20A1FE6E3E840FFAEFC205CC4C6E99F">
    <w:name w:val="D20A1FE6E3E840FFAEFC205CC4C6E99F"/>
    <w:rsid w:val="00EE2059"/>
  </w:style>
  <w:style w:type="paragraph" w:customStyle="1" w:styleId="1995D32A4D05426E9302DF9038DE2E35">
    <w:name w:val="1995D32A4D05426E9302DF9038DE2E35"/>
    <w:rsid w:val="00EE2059"/>
  </w:style>
  <w:style w:type="paragraph" w:customStyle="1" w:styleId="7D46910A69FB4EA4903B0840CD09513D">
    <w:name w:val="7D46910A69FB4EA4903B0840CD09513D"/>
    <w:rsid w:val="00EE2059"/>
  </w:style>
  <w:style w:type="paragraph" w:customStyle="1" w:styleId="F676F7819F4E424A8601AD251DDF0244">
    <w:name w:val="F676F7819F4E424A8601AD251DDF0244"/>
    <w:rsid w:val="00EE2059"/>
  </w:style>
  <w:style w:type="paragraph" w:customStyle="1" w:styleId="1B02F68175644F1182359F89B38B83DA">
    <w:name w:val="1B02F68175644F1182359F89B38B83DA"/>
    <w:rsid w:val="00EE2059"/>
  </w:style>
  <w:style w:type="paragraph" w:customStyle="1" w:styleId="34E255AEF8384BB69DF4F9F054B72EAA">
    <w:name w:val="34E255AEF8384BB69DF4F9F054B72EAA"/>
    <w:rsid w:val="00EE20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United Window mobile delivery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29B639-ACF9-4735-89FA-14C12D3C91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report (6th edition).dotx</Template>
  <TotalTime>1378</TotalTime>
  <Pages>1</Pages>
  <Words>838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United Window Mobile Delivery System</vt:lpstr>
    </vt:vector>
  </TitlesOfParts>
  <Company/>
  <LinksUpToDate>false</LinksUpToDate>
  <CharactersWithSpaces>5610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United Window Mobile Delivery System</dc:title>
  <dc:subject/>
  <dc:creator>Ed Vergara</dc:creator>
  <cp:keywords/>
  <dc:description/>
  <cp:lastModifiedBy>Ed Vergara</cp:lastModifiedBy>
  <cp:revision>19</cp:revision>
  <dcterms:created xsi:type="dcterms:W3CDTF">2019-10-28T19:36:00Z</dcterms:created>
  <dcterms:modified xsi:type="dcterms:W3CDTF">2019-11-26T20:09:00Z</dcterms:modified>
</cp:coreProperties>
</file>